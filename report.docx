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32"/>
        </w:rPr>
        <w:id w:val="-1290352585"/>
        <w:docPartObj>
          <w:docPartGallery w:val="Cover Pages"/>
          <w:docPartUnique/>
        </w:docPartObj>
      </w:sdtPr>
      <w:sdtEndPr>
        <w:rPr>
          <w:sz w:val="24"/>
        </w:rPr>
      </w:sdtEndPr>
      <w:sdtContent>
        <w:p w14:paraId="51DEF2F9" w14:textId="10E4B0CA" w:rsidR="002163EE" w:rsidRPr="00B26116" w:rsidRDefault="003806E6">
          <w:pPr>
            <w:pStyle w:val="NoSpacing"/>
            <w:rPr>
              <w:sz w:val="32"/>
            </w:rPr>
          </w:pPr>
          <w:r w:rsidRPr="00B26116">
            <w:rPr>
              <w:noProof/>
              <w:sz w:val="24"/>
              <w:lang w:val="en-IN" w:eastAsia="en-IN"/>
            </w:rPr>
            <mc:AlternateContent>
              <mc:Choice Requires="wps">
                <w:drawing>
                  <wp:anchor distT="0" distB="0" distL="114300" distR="114300" simplePos="0" relativeHeight="251660288" behindDoc="0" locked="0" layoutInCell="1" allowOverlap="0" wp14:anchorId="5FB1B795" wp14:editId="4756CC3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E662C4" w14:textId="77777777" w:rsidR="002163EE" w:rsidRDefault="00F15BD3">
                                <w:pPr>
                                  <w:pStyle w:val="ContactInfo"/>
                                </w:pPr>
                                <w:sdt>
                                  <w:sdtPr>
                                    <w:alias w:val="Name"/>
                                    <w:tag w:val=""/>
                                    <w:id w:val="-304397026"/>
                                    <w:placeholder>
                                      <w:docPart w:val="B6535F692D574566B822AA8FED42D90F"/>
                                    </w:placeholder>
                                    <w:dataBinding w:prefixMappings="xmlns:ns0='http://purl.org/dc/elements/1.1/' xmlns:ns1='http://schemas.openxmlformats.org/package/2006/metadata/core-properties' " w:xpath="/ns1:coreProperties[1]/ns0:creator[1]" w:storeItemID="{6C3C8BC8-F283-45AE-878A-BAB7291924A1}"/>
                                    <w:text/>
                                  </w:sdtPr>
                                  <w:sdtEndPr/>
                                  <w:sdtContent>
                                    <w:r w:rsidR="00372E1B">
                                      <w:rPr>
                                        <w:lang w:val="en-IN"/>
                                      </w:rPr>
                                      <w:t>Ashish Goyal</w:t>
                                    </w:r>
                                  </w:sdtContent>
                                </w:sdt>
                                <w:r w:rsidR="003806E6">
                                  <w:t> | </w:t>
                                </w:r>
                                <w:sdt>
                                  <w:sdtPr>
                                    <w:alias w:val="Course Title"/>
                                    <w:tag w:val=""/>
                                    <w:id w:val="-728219936"/>
                                    <w:placeholder>
                                      <w:docPart w:val="642AAA5585D748EE81F55EE5B4486427"/>
                                    </w:placeholder>
                                    <w:dataBinding w:prefixMappings="xmlns:ns0='http://purl.org/dc/elements/1.1/' xmlns:ns1='http://schemas.openxmlformats.org/package/2006/metadata/core-properties' " w:xpath="/ns1:coreProperties[1]/ns1:keywords[1]" w:storeItemID="{6C3C8BC8-F283-45AE-878A-BAB7291924A1}"/>
                                    <w:text/>
                                  </w:sdtPr>
                                  <w:sdtEndPr/>
                                  <w:sdtContent>
                                    <w:r w:rsidR="00372E1B">
                                      <w:t>Utkarsh Sharma</w:t>
                                    </w:r>
                                  </w:sdtContent>
                                </w:sdt>
                                <w:r w:rsidR="003806E6">
                                  <w:t> | </w:t>
                                </w:r>
                                <w:sdt>
                                  <w:sdtPr>
                                    <w:alias w:val="Date"/>
                                    <w:tag w:val=""/>
                                    <w:id w:val="1667669174"/>
                                    <w:placeholder>
                                      <w:docPart w:val="D23853BF03B64A6CBDC5CBBF1FFFDC4C"/>
                                    </w:placeholder>
                                    <w:dataBinding w:prefixMappings="xmlns:ns0='http://schemas.microsoft.com/office/2006/coverPageProps' " w:xpath="/ns0:CoverPageProperties[1]/ns0:PublishDate[1]" w:storeItemID="{55AF091B-3C7A-41E3-B477-F2FDAA23CFDA}"/>
                                    <w:date w:fullDate="2014-04-11T00:00:00Z">
                                      <w:dateFormat w:val="MMMM d, yyyy"/>
                                      <w:lid w:val="en-US"/>
                                      <w:storeMappedDataAs w:val="dateTime"/>
                                      <w:calendar w:val="gregorian"/>
                                    </w:date>
                                  </w:sdtPr>
                                  <w:sdtEndPr/>
                                  <w:sdtContent>
                                    <w:r w:rsidR="00372E1B">
                                      <w:t>April 11,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FB1B795"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6BE662C4" w14:textId="77777777" w:rsidR="002163EE" w:rsidRDefault="00F15BD3">
                          <w:pPr>
                            <w:pStyle w:val="ContactInfo"/>
                          </w:pPr>
                          <w:sdt>
                            <w:sdtPr>
                              <w:alias w:val="Name"/>
                              <w:tag w:val=""/>
                              <w:id w:val="-304397026"/>
                              <w:placeholder>
                                <w:docPart w:val="B6535F692D574566B822AA8FED42D90F"/>
                              </w:placeholder>
                              <w:dataBinding w:prefixMappings="xmlns:ns0='http://purl.org/dc/elements/1.1/' xmlns:ns1='http://schemas.openxmlformats.org/package/2006/metadata/core-properties' " w:xpath="/ns1:coreProperties[1]/ns0:creator[1]" w:storeItemID="{6C3C8BC8-F283-45AE-878A-BAB7291924A1}"/>
                              <w:text/>
                            </w:sdtPr>
                            <w:sdtEndPr/>
                            <w:sdtContent>
                              <w:r w:rsidR="00372E1B">
                                <w:rPr>
                                  <w:lang w:val="en-IN"/>
                                </w:rPr>
                                <w:t>Ashish Goyal</w:t>
                              </w:r>
                            </w:sdtContent>
                          </w:sdt>
                          <w:r w:rsidR="003806E6">
                            <w:t> | </w:t>
                          </w:r>
                          <w:sdt>
                            <w:sdtPr>
                              <w:alias w:val="Course Title"/>
                              <w:tag w:val=""/>
                              <w:id w:val="-728219936"/>
                              <w:placeholder>
                                <w:docPart w:val="642AAA5585D748EE81F55EE5B4486427"/>
                              </w:placeholder>
                              <w:dataBinding w:prefixMappings="xmlns:ns0='http://purl.org/dc/elements/1.1/' xmlns:ns1='http://schemas.openxmlformats.org/package/2006/metadata/core-properties' " w:xpath="/ns1:coreProperties[1]/ns1:keywords[1]" w:storeItemID="{6C3C8BC8-F283-45AE-878A-BAB7291924A1}"/>
                              <w:text/>
                            </w:sdtPr>
                            <w:sdtEndPr/>
                            <w:sdtContent>
                              <w:r w:rsidR="00372E1B">
                                <w:t>Utkarsh Sharma</w:t>
                              </w:r>
                            </w:sdtContent>
                          </w:sdt>
                          <w:r w:rsidR="003806E6">
                            <w:t> | </w:t>
                          </w:r>
                          <w:sdt>
                            <w:sdtPr>
                              <w:alias w:val="Date"/>
                              <w:tag w:val=""/>
                              <w:id w:val="1667669174"/>
                              <w:placeholder>
                                <w:docPart w:val="D23853BF03B64A6CBDC5CBBF1FFFDC4C"/>
                              </w:placeholder>
                              <w:dataBinding w:prefixMappings="xmlns:ns0='http://schemas.microsoft.com/office/2006/coverPageProps' " w:xpath="/ns0:CoverPageProperties[1]/ns0:PublishDate[1]" w:storeItemID="{55AF091B-3C7A-41E3-B477-F2FDAA23CFDA}"/>
                              <w:date w:fullDate="2014-04-11T00:00:00Z">
                                <w:dateFormat w:val="MMMM d, yyyy"/>
                                <w:lid w:val="en-US"/>
                                <w:storeMappedDataAs w:val="dateTime"/>
                                <w:calendar w:val="gregorian"/>
                              </w:date>
                            </w:sdtPr>
                            <w:sdtEndPr/>
                            <w:sdtContent>
                              <w:r w:rsidR="00372E1B">
                                <w:t>April 11, 2014</w:t>
                              </w:r>
                            </w:sdtContent>
                          </w:sdt>
                        </w:p>
                      </w:txbxContent>
                    </v:textbox>
                    <w10:wrap type="square" anchorx="margin" anchory="margin"/>
                  </v:shape>
                </w:pict>
              </mc:Fallback>
            </mc:AlternateContent>
          </w:r>
          <w:r w:rsidRPr="00B26116">
            <w:rPr>
              <w:noProof/>
              <w:sz w:val="24"/>
              <w:lang w:val="en-IN" w:eastAsia="en-IN"/>
            </w:rPr>
            <mc:AlternateContent>
              <mc:Choice Requires="wps">
                <w:drawing>
                  <wp:anchor distT="0" distB="0" distL="114300" distR="114300" simplePos="0" relativeHeight="251661312" behindDoc="0" locked="0" layoutInCell="1" allowOverlap="0" wp14:anchorId="139AD21C" wp14:editId="357B259C">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05EF687" w14:textId="77777777" w:rsidR="002163EE" w:rsidRDefault="00372E1B">
                                    <w:pPr>
                                      <w:pStyle w:val="Title"/>
                                    </w:pPr>
                                    <w:r>
                                      <w:t>LED SPACE IMPACT</w:t>
                                    </w:r>
                                  </w:p>
                                </w:sdtContent>
                              </w:sdt>
                              <w:p w14:paraId="46245822" w14:textId="77777777" w:rsidR="002163EE" w:rsidRDefault="00F15BD3">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372E1B">
                                      <w:t>EE 214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39AD21C"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05EF687" w14:textId="77777777" w:rsidR="002163EE" w:rsidRDefault="00372E1B">
                              <w:pPr>
                                <w:pStyle w:val="Title"/>
                              </w:pPr>
                              <w:r>
                                <w:t>LED SPACE IMPACT</w:t>
                              </w:r>
                            </w:p>
                          </w:sdtContent>
                        </w:sdt>
                        <w:p w14:paraId="46245822" w14:textId="77777777" w:rsidR="002163EE" w:rsidRDefault="007110BA">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372E1B">
                                <w:t>EE 214 PROJECT</w:t>
                              </w:r>
                            </w:sdtContent>
                          </w:sdt>
                        </w:p>
                      </w:txbxContent>
                    </v:textbox>
                    <w10:wrap type="square" anchorx="margin" anchory="margin"/>
                  </v:shape>
                </w:pict>
              </mc:Fallback>
            </mc:AlternateContent>
          </w:r>
        </w:p>
        <w:p w14:paraId="711C1378" w14:textId="305EFE84" w:rsidR="00093608" w:rsidRDefault="00093608">
          <w:pPr>
            <w:rPr>
              <w:sz w:val="24"/>
            </w:rPr>
          </w:pPr>
          <w:r>
            <w:rPr>
              <w:noProof/>
              <w:sz w:val="24"/>
              <w:lang w:val="en-IN" w:eastAsia="en-IN"/>
            </w:rPr>
            <w:drawing>
              <wp:anchor distT="0" distB="0" distL="114300" distR="114300" simplePos="0" relativeHeight="251675648" behindDoc="0" locked="0" layoutInCell="1" allowOverlap="1" wp14:anchorId="29A0C2DA" wp14:editId="2AEF42B5">
                <wp:simplePos x="0" y="0"/>
                <wp:positionH relativeFrom="margin">
                  <wp:posOffset>-21566</wp:posOffset>
                </wp:positionH>
                <wp:positionV relativeFrom="paragraph">
                  <wp:posOffset>276201</wp:posOffset>
                </wp:positionV>
                <wp:extent cx="5555411" cy="3803544"/>
                <wp:effectExtent l="0" t="0" r="762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MG_6286.JPG"/>
                        <pic:cNvPicPr/>
                      </pic:nvPicPr>
                      <pic:blipFill>
                        <a:blip r:embed="rId10">
                          <a:extLst>
                            <a:ext uri="{28A0092B-C50C-407E-A947-70E740481C1C}">
                              <a14:useLocalDpi xmlns:a14="http://schemas.microsoft.com/office/drawing/2010/main" val="0"/>
                            </a:ext>
                          </a:extLst>
                        </a:blip>
                        <a:stretch>
                          <a:fillRect/>
                        </a:stretch>
                      </pic:blipFill>
                      <pic:spPr>
                        <a:xfrm>
                          <a:off x="0" y="0"/>
                          <a:ext cx="5561085" cy="3807429"/>
                        </a:xfrm>
                        <a:prstGeom prst="rect">
                          <a:avLst/>
                        </a:prstGeom>
                      </pic:spPr>
                    </pic:pic>
                  </a:graphicData>
                </a:graphic>
                <wp14:sizeRelH relativeFrom="margin">
                  <wp14:pctWidth>0</wp14:pctWidth>
                </wp14:sizeRelH>
                <wp14:sizeRelV relativeFrom="margin">
                  <wp14:pctHeight>0</wp14:pctHeight>
                </wp14:sizeRelV>
              </wp:anchor>
            </w:drawing>
          </w:r>
        </w:p>
        <w:p w14:paraId="38A8AA50" w14:textId="77777777" w:rsidR="00093608" w:rsidRPr="00093608" w:rsidRDefault="00093608" w:rsidP="00093608">
          <w:pPr>
            <w:rPr>
              <w:sz w:val="24"/>
            </w:rPr>
          </w:pPr>
        </w:p>
        <w:p w14:paraId="7A7B6C80" w14:textId="77777777" w:rsidR="00093608" w:rsidRPr="00093608" w:rsidRDefault="00093608" w:rsidP="00093608">
          <w:pPr>
            <w:rPr>
              <w:sz w:val="24"/>
            </w:rPr>
          </w:pPr>
        </w:p>
        <w:p w14:paraId="1AB7C87C" w14:textId="77777777" w:rsidR="00093608" w:rsidRPr="00093608" w:rsidRDefault="00093608" w:rsidP="00093608">
          <w:pPr>
            <w:rPr>
              <w:sz w:val="24"/>
            </w:rPr>
          </w:pPr>
        </w:p>
        <w:p w14:paraId="7CE2822C" w14:textId="77777777" w:rsidR="00093608" w:rsidRPr="00093608" w:rsidRDefault="00093608" w:rsidP="00093608">
          <w:pPr>
            <w:rPr>
              <w:sz w:val="24"/>
            </w:rPr>
          </w:pPr>
        </w:p>
        <w:p w14:paraId="20E77DED" w14:textId="77777777" w:rsidR="00093608" w:rsidRPr="00093608" w:rsidRDefault="00093608" w:rsidP="00093608">
          <w:pPr>
            <w:rPr>
              <w:sz w:val="24"/>
            </w:rPr>
          </w:pPr>
        </w:p>
        <w:p w14:paraId="4B111AEF" w14:textId="6BD6B387" w:rsidR="00093608" w:rsidRDefault="00093608">
          <w:pPr>
            <w:rPr>
              <w:sz w:val="24"/>
            </w:rPr>
          </w:pPr>
        </w:p>
        <w:p w14:paraId="26B2385B" w14:textId="720DC762" w:rsidR="00093608" w:rsidRDefault="00093608" w:rsidP="00093608">
          <w:pPr>
            <w:jc w:val="center"/>
            <w:rPr>
              <w:sz w:val="24"/>
            </w:rPr>
          </w:pPr>
        </w:p>
        <w:p w14:paraId="15A6FE67" w14:textId="5BD16D8E" w:rsidR="002163EE" w:rsidRPr="00B26116" w:rsidRDefault="003806E6">
          <w:pPr>
            <w:rPr>
              <w:sz w:val="24"/>
            </w:rPr>
          </w:pPr>
          <w:r w:rsidRPr="00093608">
            <w:rPr>
              <w:sz w:val="24"/>
            </w:rPr>
            <w:br w:type="page"/>
          </w:r>
        </w:p>
      </w:sdtContent>
    </w:sdt>
    <w:bookmarkEnd w:id="4"/>
    <w:bookmarkEnd w:id="3"/>
    <w:bookmarkEnd w:id="2"/>
    <w:bookmarkEnd w:id="1"/>
    <w:bookmarkEnd w:id="0"/>
    <w:p w14:paraId="5D23DAB4" w14:textId="77777777" w:rsidR="002163EE" w:rsidRPr="00B26116" w:rsidRDefault="00372E1B" w:rsidP="00372E1B">
      <w:pPr>
        <w:pStyle w:val="Heading1"/>
        <w:rPr>
          <w:rStyle w:val="Heading1Char"/>
          <w:sz w:val="36"/>
        </w:rPr>
      </w:pPr>
      <w:r w:rsidRPr="00B26116">
        <w:rPr>
          <w:rStyle w:val="Heading1Char"/>
          <w:sz w:val="36"/>
        </w:rPr>
        <w:lastRenderedPageBreak/>
        <w:t>Abstract:</w:t>
      </w:r>
    </w:p>
    <w:p w14:paraId="438A0BD3" w14:textId="77777777" w:rsidR="00372E1B" w:rsidRPr="00B26116" w:rsidRDefault="00372E1B" w:rsidP="00372E1B">
      <w:pPr>
        <w:rPr>
          <w:sz w:val="24"/>
        </w:rPr>
      </w:pPr>
      <w:r w:rsidRPr="00B26116">
        <w:rPr>
          <w:sz w:val="24"/>
        </w:rPr>
        <w:t>It is going to be a game where a spaceship has to dodge and finish off space invaders moving towards it at increasing speeds. It is to be made on a set of LED matrices. It draws inspiration from the old mobile game “Space Impact”. The space invaders will move horizontally towards the spaceship. The space ship would be given powers to move vertically and fire bullets back at the invaders. The longer a player can survive and the more number of invaders it shoots, the more points he/she gets. Lots of variations and increasing levels of difficulties can be introduced in the game to make it more interesting. We’ll use the Krypton board and a Verilog code to implement this idea.</w:t>
      </w:r>
    </w:p>
    <w:p w14:paraId="21F46EBA" w14:textId="3A555AE6" w:rsidR="00372E1B" w:rsidRPr="00B26116" w:rsidRDefault="00372E1B" w:rsidP="007110BA">
      <w:pPr>
        <w:pStyle w:val="Heading2"/>
        <w:numPr>
          <w:ilvl w:val="0"/>
          <w:numId w:val="15"/>
        </w:numPr>
        <w:rPr>
          <w:sz w:val="28"/>
        </w:rPr>
      </w:pPr>
      <w:r w:rsidRPr="00B26116">
        <w:rPr>
          <w:sz w:val="28"/>
        </w:rPr>
        <w:t>Introduction</w:t>
      </w:r>
    </w:p>
    <w:p w14:paraId="39489D94" w14:textId="77777777" w:rsidR="00372E1B" w:rsidRPr="00B26116" w:rsidRDefault="00372E1B" w:rsidP="00372E1B">
      <w:pPr>
        <w:rPr>
          <w:sz w:val="24"/>
        </w:rPr>
      </w:pPr>
      <w:r w:rsidRPr="00B26116">
        <w:rPr>
          <w:sz w:val="24"/>
        </w:rPr>
        <w:t>It’s the very popular old mobile phone game, where our spaceship, on the left edge of the screen moves past all the invaders charging towards it. We plan to use four to six, 8x8 LED matrices and make specific LEDs glow to represent the Spaceship and invaders and the bullets fired by them, in distinguished shapes. The speed of the invaders moving towards the spaceship will increase with time and they’ll appear at discrete vertical levels randomly. They’ll move towards the spaceship to crash into it and the player will try to dodge or shoot them to score more points, which we can display using Seven-segment display units. We can make the computer play the game as well. And to increase difficulty we can allow vertical movement of invaders as well and we can also make them fire bullets at the spaceship.</w:t>
      </w:r>
    </w:p>
    <w:p w14:paraId="31D1FF99" w14:textId="132A2F88" w:rsidR="00372E1B" w:rsidRPr="00B26116" w:rsidRDefault="007110BA" w:rsidP="007110BA">
      <w:pPr>
        <w:pStyle w:val="Heading2"/>
        <w:ind w:firstLine="720"/>
        <w:rPr>
          <w:sz w:val="28"/>
        </w:rPr>
      </w:pPr>
      <w:r>
        <w:rPr>
          <w:sz w:val="28"/>
        </w:rPr>
        <w:t xml:space="preserve">2. </w:t>
      </w:r>
      <w:r w:rsidR="00372E1B" w:rsidRPr="00B26116">
        <w:rPr>
          <w:sz w:val="28"/>
        </w:rPr>
        <w:t>Project description</w:t>
      </w:r>
    </w:p>
    <w:p w14:paraId="60475956" w14:textId="77777777" w:rsidR="00967244" w:rsidRPr="00B26116" w:rsidRDefault="00967244" w:rsidP="00662D00">
      <w:pPr>
        <w:pStyle w:val="Heading4"/>
        <w:numPr>
          <w:ilvl w:val="1"/>
          <w:numId w:val="7"/>
        </w:numPr>
        <w:rPr>
          <w:sz w:val="24"/>
        </w:rPr>
      </w:pPr>
      <w:r w:rsidRPr="00B26116">
        <w:rPr>
          <w:sz w:val="24"/>
        </w:rPr>
        <w:t>Project Goal:</w:t>
      </w:r>
    </w:p>
    <w:p w14:paraId="2C3B2065" w14:textId="77777777" w:rsidR="00967244" w:rsidRPr="00320C1C" w:rsidRDefault="00967244" w:rsidP="00967244">
      <w:pPr>
        <w:rPr>
          <w:sz w:val="28"/>
        </w:rPr>
      </w:pPr>
      <w:r w:rsidRPr="00B26116">
        <w:rPr>
          <w:sz w:val="24"/>
        </w:rPr>
        <w:t>The goal is to make an enjoyable game. The major challenges we can have is synchronizing the motion of invaders and spaceship over all the LED matrices we use, as we are going to use more than one 8x8 LED matrix. All the LED matrices would be coded appropriately and we’ll have to identify when a bullet hits an invader and when an invader crashes into the spaceship and then change scores accordingly. Also if we want an entirely computer controlled game, we have to code the spaceship appropriately so that it can dodge and/or shoot the invaders properly. We’ll have to identify the position of each object on the LED module and then write appropriate codes in case they interact.</w:t>
      </w:r>
    </w:p>
    <w:p w14:paraId="73568899" w14:textId="77777777" w:rsidR="00967244" w:rsidRPr="00320C1C" w:rsidRDefault="00967244" w:rsidP="00967244">
      <w:pPr>
        <w:pStyle w:val="Heading4"/>
        <w:numPr>
          <w:ilvl w:val="1"/>
          <w:numId w:val="7"/>
        </w:numPr>
        <w:rPr>
          <w:sz w:val="28"/>
        </w:rPr>
      </w:pPr>
      <w:r w:rsidRPr="00320C1C">
        <w:rPr>
          <w:sz w:val="28"/>
        </w:rPr>
        <w:lastRenderedPageBreak/>
        <w:t>Technical Design</w:t>
      </w:r>
    </w:p>
    <w:p w14:paraId="59C3417A" w14:textId="77777777" w:rsidR="00967244" w:rsidRPr="00320C1C" w:rsidRDefault="00967244" w:rsidP="00967244">
      <w:pPr>
        <w:pStyle w:val="Heading4"/>
        <w:numPr>
          <w:ilvl w:val="2"/>
          <w:numId w:val="7"/>
        </w:numPr>
        <w:rPr>
          <w:sz w:val="28"/>
        </w:rPr>
      </w:pPr>
      <w:r w:rsidRPr="00320C1C">
        <w:rPr>
          <w:sz w:val="28"/>
        </w:rPr>
        <w:t>System level Overview:</w:t>
      </w:r>
      <w:r w:rsidR="00B26116" w:rsidRPr="00320C1C">
        <w:rPr>
          <w:sz w:val="28"/>
        </w:rPr>
        <w:t xml:space="preserve"> </w:t>
      </w:r>
    </w:p>
    <w:p w14:paraId="32B3D4BD" w14:textId="60308D00" w:rsidR="008B0C28" w:rsidRDefault="00320C1C" w:rsidP="008B0C28">
      <w:pPr>
        <w:rPr>
          <w:sz w:val="22"/>
        </w:rPr>
      </w:pPr>
      <w:r w:rsidRPr="00320C1C">
        <w:rPr>
          <w:noProof/>
          <w:sz w:val="22"/>
          <w:lang w:val="en-IN" w:eastAsia="en-IN"/>
        </w:rPr>
        <w:drawing>
          <wp:anchor distT="0" distB="0" distL="114300" distR="114300" simplePos="0" relativeHeight="251664384" behindDoc="1" locked="0" layoutInCell="1" allowOverlap="1" wp14:anchorId="1C62245B" wp14:editId="404786F6">
            <wp:simplePos x="0" y="0"/>
            <wp:positionH relativeFrom="margin">
              <wp:posOffset>2828925</wp:posOffset>
            </wp:positionH>
            <wp:positionV relativeFrom="page">
              <wp:posOffset>1990725</wp:posOffset>
            </wp:positionV>
            <wp:extent cx="2772410" cy="2286000"/>
            <wp:effectExtent l="0" t="57150" r="0" b="9525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Pr="00320C1C">
        <w:rPr>
          <w:noProof/>
          <w:sz w:val="22"/>
          <w:lang w:val="en-IN" w:eastAsia="en-IN"/>
        </w:rPr>
        <w:drawing>
          <wp:anchor distT="0" distB="0" distL="114300" distR="114300" simplePos="0" relativeHeight="251662336" behindDoc="1" locked="0" layoutInCell="1" allowOverlap="1" wp14:anchorId="1407D776" wp14:editId="38E6CA06">
            <wp:simplePos x="0" y="0"/>
            <wp:positionH relativeFrom="margin">
              <wp:posOffset>95250</wp:posOffset>
            </wp:positionH>
            <wp:positionV relativeFrom="page">
              <wp:posOffset>2000250</wp:posOffset>
            </wp:positionV>
            <wp:extent cx="2733675" cy="2286000"/>
            <wp:effectExtent l="0" t="57150" r="0" b="9525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B26116" w:rsidRPr="00320C1C">
        <w:rPr>
          <w:sz w:val="22"/>
        </w:rPr>
        <w:t xml:space="preserve">Control variables for the led matrix control: </w:t>
      </w:r>
    </w:p>
    <w:p w14:paraId="645BD9DB" w14:textId="77777777" w:rsidR="00320C1C" w:rsidRPr="00320C1C" w:rsidRDefault="00320C1C" w:rsidP="008B0C28">
      <w:pPr>
        <w:rPr>
          <w:sz w:val="22"/>
        </w:rPr>
      </w:pPr>
    </w:p>
    <w:p w14:paraId="37F53452" w14:textId="77777777" w:rsidR="008B0C28" w:rsidRPr="00320C1C" w:rsidRDefault="008B0C28" w:rsidP="008B0C28">
      <w:pPr>
        <w:rPr>
          <w:sz w:val="22"/>
        </w:rPr>
      </w:pPr>
    </w:p>
    <w:p w14:paraId="54E50993" w14:textId="77777777" w:rsidR="008B0C28" w:rsidRPr="00320C1C" w:rsidRDefault="008B0C28" w:rsidP="008B0C28">
      <w:pPr>
        <w:rPr>
          <w:sz w:val="22"/>
        </w:rPr>
      </w:pPr>
    </w:p>
    <w:p w14:paraId="71AD39CC" w14:textId="77777777" w:rsidR="008B0C28" w:rsidRPr="00320C1C" w:rsidRDefault="008B0C28" w:rsidP="008B0C28">
      <w:pPr>
        <w:rPr>
          <w:sz w:val="22"/>
        </w:rPr>
      </w:pPr>
    </w:p>
    <w:p w14:paraId="1D8F2872" w14:textId="77777777" w:rsidR="008B0C28" w:rsidRPr="00320C1C" w:rsidRDefault="008B0C28" w:rsidP="008B0C28">
      <w:pPr>
        <w:rPr>
          <w:sz w:val="22"/>
        </w:rPr>
      </w:pPr>
    </w:p>
    <w:p w14:paraId="180F4F18" w14:textId="77777777" w:rsidR="008B0C28" w:rsidRPr="00320C1C" w:rsidRDefault="008B0C28" w:rsidP="008B0C28">
      <w:pPr>
        <w:rPr>
          <w:sz w:val="22"/>
        </w:rPr>
      </w:pPr>
    </w:p>
    <w:p w14:paraId="1E5A0F9B" w14:textId="77777777" w:rsidR="008B0C28" w:rsidRPr="00320C1C" w:rsidRDefault="008B0C28" w:rsidP="008B0C28">
      <w:pPr>
        <w:rPr>
          <w:sz w:val="22"/>
        </w:rPr>
      </w:pPr>
    </w:p>
    <w:p w14:paraId="00157685" w14:textId="77777777" w:rsidR="008B0C28" w:rsidRPr="00320C1C" w:rsidRDefault="008B0C28" w:rsidP="008B0C28">
      <w:pPr>
        <w:rPr>
          <w:sz w:val="22"/>
        </w:rPr>
      </w:pPr>
    </w:p>
    <w:p w14:paraId="52706B30" w14:textId="77777777" w:rsidR="008B0C28" w:rsidRPr="00320C1C" w:rsidRDefault="008B0C28" w:rsidP="008B0C28">
      <w:pPr>
        <w:rPr>
          <w:sz w:val="22"/>
        </w:rPr>
      </w:pPr>
    </w:p>
    <w:p w14:paraId="3DCCE3FC" w14:textId="77777777" w:rsidR="008B0C28" w:rsidRPr="00320C1C" w:rsidRDefault="008B0C28" w:rsidP="008B0C28">
      <w:pPr>
        <w:rPr>
          <w:sz w:val="22"/>
        </w:rPr>
      </w:pPr>
    </w:p>
    <w:p w14:paraId="78530FF6" w14:textId="77777777" w:rsidR="008B0C28" w:rsidRPr="00320C1C" w:rsidRDefault="008B0C28" w:rsidP="008B0C28">
      <w:pPr>
        <w:rPr>
          <w:sz w:val="22"/>
        </w:rPr>
      </w:pPr>
    </w:p>
    <w:p w14:paraId="25985345" w14:textId="77777777" w:rsidR="008B0C28" w:rsidRPr="00320C1C" w:rsidRDefault="008B0C28" w:rsidP="008B0C28">
      <w:pPr>
        <w:rPr>
          <w:sz w:val="22"/>
        </w:rPr>
      </w:pPr>
    </w:p>
    <w:p w14:paraId="5FBF3E21" w14:textId="77777777" w:rsidR="008B0C28" w:rsidRPr="00320C1C" w:rsidRDefault="008B0C28" w:rsidP="008B0C28">
      <w:pPr>
        <w:rPr>
          <w:sz w:val="22"/>
        </w:rPr>
      </w:pPr>
    </w:p>
    <w:p w14:paraId="46BF5D71" w14:textId="77777777" w:rsidR="008B0C28" w:rsidRPr="00320C1C" w:rsidRDefault="008B0C28" w:rsidP="008B0C28">
      <w:pPr>
        <w:rPr>
          <w:sz w:val="22"/>
        </w:rPr>
      </w:pPr>
    </w:p>
    <w:p w14:paraId="36708FA5" w14:textId="77777777" w:rsidR="008B0C28" w:rsidRPr="00320C1C" w:rsidRDefault="008B0C28" w:rsidP="008B0C28">
      <w:pPr>
        <w:rPr>
          <w:sz w:val="22"/>
        </w:rPr>
      </w:pPr>
    </w:p>
    <w:p w14:paraId="2494E8C5" w14:textId="77777777" w:rsidR="008B0C28" w:rsidRPr="00320C1C" w:rsidRDefault="008B0C28" w:rsidP="008B0C28">
      <w:pPr>
        <w:rPr>
          <w:sz w:val="22"/>
        </w:rPr>
      </w:pPr>
    </w:p>
    <w:p w14:paraId="7FB29DE3" w14:textId="25B5E174" w:rsidR="00AC3342" w:rsidRPr="00320C1C" w:rsidRDefault="008B0C28" w:rsidP="008B0C28">
      <w:pPr>
        <w:rPr>
          <w:sz w:val="22"/>
        </w:rPr>
      </w:pPr>
      <w:r w:rsidRPr="00320C1C">
        <w:rPr>
          <w:sz w:val="22"/>
        </w:rPr>
        <w:t xml:space="preserve">The </w:t>
      </w:r>
      <w:r w:rsidRPr="00320C1C">
        <w:rPr>
          <w:noProof/>
          <w:sz w:val="22"/>
          <w:lang w:val="en-IN" w:eastAsia="en-IN"/>
        </w:rPr>
        <w:drawing>
          <wp:anchor distT="0" distB="0" distL="114300" distR="114300" simplePos="0" relativeHeight="251668480" behindDoc="1" locked="0" layoutInCell="1" allowOverlap="1" wp14:anchorId="688BFCDB" wp14:editId="4B7C61B3">
            <wp:simplePos x="0" y="0"/>
            <wp:positionH relativeFrom="margin">
              <wp:posOffset>2857500</wp:posOffset>
            </wp:positionH>
            <wp:positionV relativeFrom="page">
              <wp:posOffset>4448175</wp:posOffset>
            </wp:positionV>
            <wp:extent cx="2733675" cy="2286000"/>
            <wp:effectExtent l="0" t="57150" r="0" b="95250"/>
            <wp:wrapNone/>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B26116" w:rsidRPr="00320C1C">
        <w:rPr>
          <w:noProof/>
          <w:sz w:val="22"/>
          <w:lang w:val="en-IN" w:eastAsia="en-IN"/>
        </w:rPr>
        <w:drawing>
          <wp:anchor distT="0" distB="0" distL="114300" distR="114300" simplePos="0" relativeHeight="251666432" behindDoc="1" locked="0" layoutInCell="1" allowOverlap="1" wp14:anchorId="3A905619" wp14:editId="7DBCECB6">
            <wp:simplePos x="0" y="0"/>
            <wp:positionH relativeFrom="margin">
              <wp:posOffset>-19050</wp:posOffset>
            </wp:positionH>
            <wp:positionV relativeFrom="page">
              <wp:posOffset>4467225</wp:posOffset>
            </wp:positionV>
            <wp:extent cx="2772410" cy="2286000"/>
            <wp:effectExtent l="0" t="57150" r="0" b="95250"/>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sidRPr="00320C1C">
        <w:rPr>
          <w:sz w:val="22"/>
        </w:rPr>
        <w:t xml:space="preserve">led screen will be dependent upon the state of the </w:t>
      </w:r>
      <w:r w:rsidR="00AC3342" w:rsidRPr="00320C1C">
        <w:rPr>
          <w:sz w:val="22"/>
        </w:rPr>
        <w:t>machine as well as the control variables of the entities included in our project.</w:t>
      </w:r>
    </w:p>
    <w:p w14:paraId="026002E2" w14:textId="77777777" w:rsidR="00AC3342" w:rsidRPr="00320C1C" w:rsidRDefault="00AC3342" w:rsidP="008B0C28">
      <w:pPr>
        <w:rPr>
          <w:sz w:val="22"/>
        </w:rPr>
      </w:pPr>
    </w:p>
    <w:p w14:paraId="385B3D7E" w14:textId="77777777" w:rsidR="00AC3342" w:rsidRPr="00320C1C" w:rsidRDefault="00AC3342" w:rsidP="008B0C28">
      <w:pPr>
        <w:rPr>
          <w:sz w:val="22"/>
        </w:rPr>
      </w:pPr>
    </w:p>
    <w:p w14:paraId="1F52D6C1" w14:textId="77777777" w:rsidR="00AC3342" w:rsidRDefault="00AC3342" w:rsidP="008B0C28">
      <w:pPr>
        <w:rPr>
          <w:sz w:val="22"/>
        </w:rPr>
      </w:pPr>
    </w:p>
    <w:p w14:paraId="625DA846" w14:textId="77777777" w:rsidR="00320C1C" w:rsidRPr="00320C1C" w:rsidRDefault="00320C1C" w:rsidP="008B0C28">
      <w:pPr>
        <w:rPr>
          <w:sz w:val="22"/>
        </w:rPr>
      </w:pPr>
    </w:p>
    <w:p w14:paraId="48057BA3" w14:textId="3886CB22" w:rsidR="00AC3342" w:rsidRPr="00320C1C" w:rsidRDefault="00AC3342" w:rsidP="008B0C28">
      <w:pPr>
        <w:rPr>
          <w:sz w:val="22"/>
        </w:rPr>
      </w:pPr>
    </w:p>
    <w:p w14:paraId="1564E7AC" w14:textId="348B543F" w:rsidR="00AC3342" w:rsidRPr="00320C1C" w:rsidRDefault="00AC3342" w:rsidP="008B0C28">
      <w:pPr>
        <w:rPr>
          <w:sz w:val="22"/>
        </w:rPr>
      </w:pPr>
      <w:r w:rsidRPr="00320C1C">
        <w:rPr>
          <w:sz w:val="22"/>
        </w:rPr>
        <w:lastRenderedPageBreak/>
        <w:t>Following is the state diagram of our machine:</w:t>
      </w:r>
    </w:p>
    <w:p w14:paraId="5B186196" w14:textId="602BCE6D" w:rsidR="00AC3342" w:rsidRPr="00320C1C" w:rsidRDefault="00320C1C" w:rsidP="008B0C28">
      <w:pPr>
        <w:rPr>
          <w:sz w:val="22"/>
        </w:rPr>
      </w:pPr>
      <w:r w:rsidRPr="00320C1C">
        <w:rPr>
          <w:noProof/>
          <w:sz w:val="22"/>
          <w:lang w:val="en-IN" w:eastAsia="en-IN"/>
        </w:rPr>
        <w:drawing>
          <wp:anchor distT="0" distB="0" distL="114300" distR="114300" simplePos="0" relativeHeight="251669504" behindDoc="1" locked="0" layoutInCell="1" allowOverlap="1" wp14:anchorId="178F2907" wp14:editId="280957B7">
            <wp:simplePos x="0" y="0"/>
            <wp:positionH relativeFrom="margin">
              <wp:align>left</wp:align>
            </wp:positionH>
            <wp:positionV relativeFrom="page">
              <wp:posOffset>1732915</wp:posOffset>
            </wp:positionV>
            <wp:extent cx="5506085" cy="3095625"/>
            <wp:effectExtent l="0" t="0" r="0" b="952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5164A8DC" w14:textId="77777777" w:rsidR="00AC3342" w:rsidRPr="00320C1C" w:rsidRDefault="00AC3342" w:rsidP="008B0C28">
      <w:pPr>
        <w:rPr>
          <w:sz w:val="22"/>
        </w:rPr>
      </w:pPr>
    </w:p>
    <w:p w14:paraId="1DAED2F2" w14:textId="77777777" w:rsidR="00AC3342" w:rsidRPr="00320C1C" w:rsidRDefault="00AC3342" w:rsidP="008B0C28">
      <w:pPr>
        <w:rPr>
          <w:sz w:val="22"/>
        </w:rPr>
      </w:pPr>
    </w:p>
    <w:p w14:paraId="56DF4B47" w14:textId="77777777" w:rsidR="00AC3342" w:rsidRPr="00320C1C" w:rsidRDefault="00AC3342" w:rsidP="008B0C28">
      <w:pPr>
        <w:rPr>
          <w:sz w:val="22"/>
        </w:rPr>
      </w:pPr>
    </w:p>
    <w:p w14:paraId="4F57D9EE" w14:textId="23EB73FD" w:rsidR="00AC3342" w:rsidRPr="00320C1C" w:rsidRDefault="00AC3342" w:rsidP="008B0C28">
      <w:pPr>
        <w:rPr>
          <w:sz w:val="22"/>
        </w:rPr>
      </w:pPr>
    </w:p>
    <w:p w14:paraId="785051F4" w14:textId="1ACD7758" w:rsidR="00AC3342" w:rsidRPr="00320C1C" w:rsidRDefault="006B11A7" w:rsidP="00AC3342">
      <w:pPr>
        <w:pStyle w:val="Heading2"/>
        <w:ind w:left="3600" w:firstLine="720"/>
        <w:rPr>
          <w:sz w:val="24"/>
        </w:rPr>
      </w:pPr>
      <w:r w:rsidRPr="00320C1C">
        <w:rPr>
          <w:noProof/>
          <w:sz w:val="24"/>
          <w:lang w:val="en-IN" w:eastAsia="en-IN"/>
        </w:rPr>
        <mc:AlternateContent>
          <mc:Choice Requires="wps">
            <w:drawing>
              <wp:anchor distT="0" distB="0" distL="114300" distR="114300" simplePos="0" relativeHeight="251670528" behindDoc="1" locked="0" layoutInCell="1" allowOverlap="1" wp14:anchorId="7C1CEA79" wp14:editId="0678EAAD">
                <wp:simplePos x="0" y="0"/>
                <wp:positionH relativeFrom="column">
                  <wp:posOffset>3400425</wp:posOffset>
                </wp:positionH>
                <wp:positionV relativeFrom="page">
                  <wp:posOffset>3143250</wp:posOffset>
                </wp:positionV>
                <wp:extent cx="1409065" cy="466725"/>
                <wp:effectExtent l="52070" t="0" r="90805" b="52705"/>
                <wp:wrapNone/>
                <wp:docPr id="8" name="Curved Down Arrow 8"/>
                <wp:cNvGraphicFramePr/>
                <a:graphic xmlns:a="http://schemas.openxmlformats.org/drawingml/2006/main">
                  <a:graphicData uri="http://schemas.microsoft.com/office/word/2010/wordprocessingShape">
                    <wps:wsp>
                      <wps:cNvSpPr/>
                      <wps:spPr>
                        <a:xfrm rot="16794473">
                          <a:off x="0" y="0"/>
                          <a:ext cx="1409065" cy="4667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1405EB3">
              <v:shapetype w14:anchorId="645AF1F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 o:spid="_x0000_s1026" type="#_x0000_t105" style="position:absolute;margin-left:267.75pt;margin-top:247.5pt;width:110.95pt;height:36.75pt;rotation:-5248917fd;z-index:-25164595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" adj="18023,20706,16200" fillcolor="#00a0b8 [3204]" strokecolor="#004f5b [1604]" strokeweight="2pt">
                <w10:wrap anchory="page"/>
              </v:shape>
            </w:pict>
          </mc:Fallback>
        </mc:AlternateContent>
      </w:r>
      <w:r w:rsidR="00AC3342" w:rsidRPr="00320C1C">
        <w:rPr>
          <w:sz w:val="24"/>
        </w:rPr>
        <w:t xml:space="preserve">      if bullet </w:t>
      </w:r>
    </w:p>
    <w:p w14:paraId="3C64FD52" w14:textId="77777777" w:rsidR="00AC3342" w:rsidRPr="00320C1C" w:rsidRDefault="00AC3342" w:rsidP="00AC3342">
      <w:pPr>
        <w:pStyle w:val="Heading2"/>
        <w:ind w:left="3600"/>
        <w:rPr>
          <w:sz w:val="24"/>
        </w:rPr>
      </w:pPr>
      <w:r w:rsidRPr="00320C1C">
        <w:rPr>
          <w:sz w:val="24"/>
        </w:rPr>
        <w:t xml:space="preserve">         invader crash</w:t>
      </w:r>
    </w:p>
    <w:p w14:paraId="0956FA0D" w14:textId="77777777" w:rsidR="00AC3342" w:rsidRPr="00320C1C" w:rsidRDefault="00AC3342" w:rsidP="008B0C28">
      <w:pPr>
        <w:rPr>
          <w:sz w:val="22"/>
        </w:rPr>
      </w:pPr>
    </w:p>
    <w:p w14:paraId="68C36E3B" w14:textId="77777777" w:rsidR="00D70F8A" w:rsidRPr="00320C1C" w:rsidRDefault="00D70F8A" w:rsidP="00AC3342">
      <w:pPr>
        <w:jc w:val="center"/>
        <w:rPr>
          <w:sz w:val="22"/>
        </w:rPr>
      </w:pPr>
    </w:p>
    <w:p w14:paraId="2C68BF67" w14:textId="77777777" w:rsidR="00D70F8A" w:rsidRDefault="00D70F8A" w:rsidP="00AC3342">
      <w:pPr>
        <w:jc w:val="center"/>
        <w:rPr>
          <w:sz w:val="22"/>
        </w:rPr>
      </w:pPr>
    </w:p>
    <w:p w14:paraId="7C927618" w14:textId="77777777" w:rsidR="00320C1C" w:rsidRPr="00320C1C" w:rsidRDefault="00320C1C" w:rsidP="00AC3342">
      <w:pPr>
        <w:jc w:val="center"/>
        <w:rPr>
          <w:sz w:val="22"/>
        </w:rPr>
      </w:pPr>
    </w:p>
    <w:p w14:paraId="49839075" w14:textId="662624D2" w:rsidR="00AC3342" w:rsidRPr="00320C1C" w:rsidRDefault="00D70F8A" w:rsidP="00D70F8A">
      <w:pPr>
        <w:pStyle w:val="Heading2"/>
      </w:pPr>
      <w:r w:rsidRPr="00320C1C">
        <w:tab/>
      </w:r>
      <w:r w:rsidRPr="00320C1C">
        <w:tab/>
      </w:r>
      <w:r w:rsidRPr="00320C1C">
        <w:tab/>
      </w:r>
      <w:r w:rsidRPr="00320C1C">
        <w:tab/>
      </w:r>
      <w:r w:rsidRPr="00320C1C">
        <w:tab/>
        <w:t xml:space="preserve">  if invader ship crash happens</w:t>
      </w:r>
    </w:p>
    <w:p w14:paraId="0A65C23B" w14:textId="77777777" w:rsidR="00320C1C" w:rsidRDefault="00320C1C" w:rsidP="00D70F8A">
      <w:pPr>
        <w:rPr>
          <w:sz w:val="22"/>
        </w:rPr>
      </w:pPr>
    </w:p>
    <w:p w14:paraId="5749C1A1" w14:textId="7CD9140B" w:rsidR="00AE645F" w:rsidRPr="00320C1C" w:rsidRDefault="00320C1C" w:rsidP="00D70F8A">
      <w:pPr>
        <w:rPr>
          <w:sz w:val="22"/>
        </w:rPr>
      </w:pPr>
      <w:r w:rsidRPr="00320C1C">
        <w:rPr>
          <w:noProof/>
          <w:sz w:val="24"/>
          <w:lang w:val="en-IN" w:eastAsia="en-IN"/>
        </w:rPr>
        <w:drawing>
          <wp:anchor distT="0" distB="0" distL="114300" distR="114300" simplePos="0" relativeHeight="251672576" behindDoc="1" locked="0" layoutInCell="1" allowOverlap="1" wp14:anchorId="747CBAE1" wp14:editId="1F499167">
            <wp:simplePos x="0" y="0"/>
            <wp:positionH relativeFrom="margin">
              <wp:align>center</wp:align>
            </wp:positionH>
            <wp:positionV relativeFrom="paragraph">
              <wp:posOffset>173990</wp:posOffset>
            </wp:positionV>
            <wp:extent cx="7419975" cy="17741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19975" cy="1774190"/>
                    </a:xfrm>
                    <a:prstGeom prst="rect">
                      <a:avLst/>
                    </a:prstGeom>
                  </pic:spPr>
                </pic:pic>
              </a:graphicData>
            </a:graphic>
            <wp14:sizeRelH relativeFrom="margin">
              <wp14:pctWidth>0</wp14:pctWidth>
            </wp14:sizeRelH>
            <wp14:sizeRelV relativeFrom="margin">
              <wp14:pctHeight>0</wp14:pctHeight>
            </wp14:sizeRelV>
          </wp:anchor>
        </w:drawing>
      </w:r>
    </w:p>
    <w:p w14:paraId="43961142" w14:textId="77777777" w:rsidR="00AE645F" w:rsidRPr="00320C1C" w:rsidRDefault="00AE645F" w:rsidP="00D70F8A">
      <w:pPr>
        <w:rPr>
          <w:sz w:val="22"/>
        </w:rPr>
      </w:pPr>
    </w:p>
    <w:p w14:paraId="6F20EDA9" w14:textId="77777777" w:rsidR="00AE645F" w:rsidRPr="00320C1C" w:rsidRDefault="00AE645F" w:rsidP="00D70F8A">
      <w:pPr>
        <w:rPr>
          <w:sz w:val="22"/>
        </w:rPr>
      </w:pPr>
    </w:p>
    <w:p w14:paraId="5D4A60AF" w14:textId="77777777" w:rsidR="00AE645F" w:rsidRPr="00320C1C" w:rsidRDefault="00AE645F" w:rsidP="00D70F8A">
      <w:pPr>
        <w:rPr>
          <w:sz w:val="22"/>
        </w:rPr>
      </w:pPr>
    </w:p>
    <w:p w14:paraId="096BEFD2" w14:textId="77777777" w:rsidR="00AE645F" w:rsidRPr="00320C1C" w:rsidRDefault="00AE645F" w:rsidP="00D70F8A">
      <w:pPr>
        <w:rPr>
          <w:sz w:val="22"/>
        </w:rPr>
      </w:pPr>
    </w:p>
    <w:p w14:paraId="0CDC0164" w14:textId="77777777" w:rsidR="00AE645F" w:rsidRPr="00320C1C" w:rsidRDefault="00AE645F" w:rsidP="00D70F8A">
      <w:pPr>
        <w:rPr>
          <w:sz w:val="22"/>
        </w:rPr>
      </w:pPr>
    </w:p>
    <w:p w14:paraId="6F2E1259" w14:textId="77777777" w:rsidR="00D70F8A" w:rsidRPr="00320C1C" w:rsidRDefault="00D70F8A" w:rsidP="00D70F8A">
      <w:pPr>
        <w:rPr>
          <w:sz w:val="22"/>
        </w:rPr>
      </w:pPr>
      <w:r w:rsidRPr="00320C1C">
        <w:rPr>
          <w:sz w:val="22"/>
        </w:rPr>
        <w:t xml:space="preserve">Here is the link to a video of working of our project: </w:t>
      </w:r>
      <w:hyperlink r:id="rId37" w:history="1">
        <w:r w:rsidRPr="00320C1C">
          <w:rPr>
            <w:rStyle w:val="Hyperlink"/>
            <w:sz w:val="22"/>
          </w:rPr>
          <w:t>LED SPACE IMPACT</w:t>
        </w:r>
      </w:hyperlink>
    </w:p>
    <w:p w14:paraId="5582C2F0" w14:textId="33E047DA" w:rsidR="00D70F8A" w:rsidRPr="00320C1C" w:rsidRDefault="00AE645F" w:rsidP="00D70F8A">
      <w:pPr>
        <w:rPr>
          <w:sz w:val="22"/>
        </w:rPr>
      </w:pPr>
      <w:r w:rsidRPr="00320C1C">
        <w:rPr>
          <w:sz w:val="22"/>
        </w:rPr>
        <w:t>Som</w:t>
      </w:r>
      <w:r w:rsidR="00093608">
        <w:rPr>
          <w:sz w:val="22"/>
        </w:rPr>
        <w:t xml:space="preserve">e of the photos of our project, </w:t>
      </w:r>
      <w:r w:rsidRPr="00320C1C">
        <w:rPr>
          <w:sz w:val="22"/>
        </w:rPr>
        <w:t xml:space="preserve">click this link: </w:t>
      </w:r>
      <w:hyperlink r:id="rId38" w:history="1">
        <w:r w:rsidRPr="00093608">
          <w:rPr>
            <w:rStyle w:val="Hyperlink"/>
            <w:sz w:val="22"/>
          </w:rPr>
          <w:t>Space Impact Photos</w:t>
        </w:r>
      </w:hyperlink>
      <w:bookmarkStart w:id="5" w:name="_GoBack"/>
      <w:bookmarkEnd w:id="5"/>
    </w:p>
    <w:p w14:paraId="147D4C87" w14:textId="77777777" w:rsidR="00AE645F" w:rsidRPr="00320C1C" w:rsidRDefault="00AE645F" w:rsidP="00D70F8A">
      <w:pPr>
        <w:rPr>
          <w:sz w:val="22"/>
        </w:rPr>
      </w:pPr>
    </w:p>
    <w:p w14:paraId="25ED9AA1" w14:textId="77777777" w:rsidR="00AE645F" w:rsidRPr="00320C1C" w:rsidRDefault="00AE645F" w:rsidP="00D70F8A">
      <w:pPr>
        <w:rPr>
          <w:sz w:val="22"/>
        </w:rPr>
      </w:pPr>
    </w:p>
    <w:p w14:paraId="2751E62F" w14:textId="77777777" w:rsidR="00AE645F" w:rsidRPr="00320C1C" w:rsidRDefault="00AE645F" w:rsidP="00D70F8A">
      <w:pPr>
        <w:rPr>
          <w:sz w:val="22"/>
        </w:rPr>
      </w:pPr>
    </w:p>
    <w:p w14:paraId="0BF86ECC" w14:textId="77777777" w:rsidR="00AE645F" w:rsidRPr="00320C1C" w:rsidRDefault="00AE645F" w:rsidP="00D70F8A">
      <w:pPr>
        <w:rPr>
          <w:sz w:val="22"/>
        </w:rPr>
      </w:pPr>
    </w:p>
    <w:p w14:paraId="32180071" w14:textId="77777777" w:rsidR="00815B22" w:rsidRPr="00320C1C" w:rsidRDefault="00815B22" w:rsidP="00815B22">
      <w:pPr>
        <w:pStyle w:val="Heading4"/>
        <w:numPr>
          <w:ilvl w:val="2"/>
          <w:numId w:val="7"/>
        </w:numPr>
        <w:rPr>
          <w:sz w:val="22"/>
        </w:rPr>
      </w:pPr>
      <w:r w:rsidRPr="00320C1C">
        <w:rPr>
          <w:sz w:val="22"/>
        </w:rPr>
        <w:lastRenderedPageBreak/>
        <w:t>Software Architecture</w:t>
      </w:r>
    </w:p>
    <w:p w14:paraId="5DD5CFC8" w14:textId="77777777" w:rsidR="00815B22" w:rsidRPr="00320C1C" w:rsidRDefault="00815B22" w:rsidP="00815B22">
      <w:pPr>
        <w:pStyle w:val="ListParagraph"/>
        <w:ind w:left="1800"/>
        <w:rPr>
          <w:sz w:val="22"/>
        </w:rPr>
      </w:pPr>
      <w:r w:rsidRPr="00320C1C">
        <w:rPr>
          <w:sz w:val="22"/>
        </w:rPr>
        <w:t xml:space="preserve">Strictly speaking, there is a single module in our code which has reduced our work in terms of instantiating the modules and mapping port connections. Though there are lot of always blocks each of which has a completely different function in the code. </w:t>
      </w:r>
    </w:p>
    <w:p w14:paraId="6E911899" w14:textId="77777777" w:rsidR="002E5A8C" w:rsidRPr="00320C1C" w:rsidRDefault="002E5A8C" w:rsidP="002E5A8C">
      <w:pPr>
        <w:pStyle w:val="ListParagraph"/>
        <w:numPr>
          <w:ilvl w:val="0"/>
          <w:numId w:val="9"/>
        </w:numPr>
        <w:rPr>
          <w:sz w:val="22"/>
        </w:rPr>
      </w:pPr>
      <w:r w:rsidRPr="00320C1C">
        <w:rPr>
          <w:sz w:val="22"/>
        </w:rPr>
        <w:t>Always block to generate clock pulses for counterX and counterY in sync. 4 bit counterY runs from 0 to 15 and then increment in counterX is made.</w:t>
      </w:r>
    </w:p>
    <w:p w14:paraId="4F69A9D4" w14:textId="77777777" w:rsidR="002E5A8C" w:rsidRPr="00320C1C" w:rsidRDefault="002E5A8C" w:rsidP="002E5A8C">
      <w:pPr>
        <w:pStyle w:val="ListParagraph"/>
        <w:numPr>
          <w:ilvl w:val="0"/>
          <w:numId w:val="9"/>
        </w:numPr>
        <w:rPr>
          <w:sz w:val="22"/>
        </w:rPr>
      </w:pPr>
      <w:r w:rsidRPr="00320C1C">
        <w:rPr>
          <w:sz w:val="22"/>
        </w:rPr>
        <w:t>A counter 321 which determines the state of the system immediately after its Start Screen state.</w:t>
      </w:r>
    </w:p>
    <w:p w14:paraId="23A51AC9" w14:textId="77777777" w:rsidR="002E5A8C" w:rsidRPr="00320C1C" w:rsidRDefault="002E5A8C" w:rsidP="00D71E11">
      <w:pPr>
        <w:pStyle w:val="ListParagraph"/>
        <w:numPr>
          <w:ilvl w:val="0"/>
          <w:numId w:val="9"/>
        </w:numPr>
        <w:rPr>
          <w:sz w:val="22"/>
        </w:rPr>
      </w:pPr>
      <w:proofErr w:type="spellStart"/>
      <w:r w:rsidRPr="00320C1C">
        <w:rPr>
          <w:sz w:val="22"/>
        </w:rPr>
        <w:t>GameStart</w:t>
      </w:r>
      <w:proofErr w:type="spellEnd"/>
      <w:r w:rsidRPr="00320C1C">
        <w:rPr>
          <w:sz w:val="22"/>
        </w:rPr>
        <w:t xml:space="preserve">, </w:t>
      </w:r>
      <w:proofErr w:type="spellStart"/>
      <w:r w:rsidRPr="00320C1C">
        <w:rPr>
          <w:sz w:val="22"/>
        </w:rPr>
        <w:t>firstScreen</w:t>
      </w:r>
      <w:proofErr w:type="spellEnd"/>
      <w:r w:rsidRPr="00320C1C">
        <w:rPr>
          <w:sz w:val="22"/>
        </w:rPr>
        <w:t xml:space="preserve">, are combinational function of reset button, counter321, </w:t>
      </w:r>
      <w:proofErr w:type="spellStart"/>
      <w:r w:rsidRPr="00320C1C">
        <w:rPr>
          <w:sz w:val="22"/>
        </w:rPr>
        <w:t>gameOver</w:t>
      </w:r>
      <w:proofErr w:type="spellEnd"/>
      <w:r w:rsidRPr="00320C1C">
        <w:rPr>
          <w:sz w:val="22"/>
        </w:rPr>
        <w:t>.</w:t>
      </w:r>
    </w:p>
    <w:p w14:paraId="100152A9" w14:textId="77777777" w:rsidR="00D71E11" w:rsidRPr="00320C1C" w:rsidRDefault="00D71E11" w:rsidP="00D71E11">
      <w:pPr>
        <w:pStyle w:val="ListParagraph"/>
        <w:numPr>
          <w:ilvl w:val="0"/>
          <w:numId w:val="9"/>
        </w:numPr>
        <w:rPr>
          <w:sz w:val="22"/>
        </w:rPr>
      </w:pPr>
      <w:r w:rsidRPr="00320C1C">
        <w:rPr>
          <w:sz w:val="22"/>
        </w:rPr>
        <w:t>Change in control variables of led matrix as described in a graphic above is essentially a sequential and finite state machine. The value of these variables depend upon the state of the machine, inputs given and the previous cycle values of these variables. For example, if bullet fired was 0 in previous state and fire button is pressed, bullet fired will be 1 now.</w:t>
      </w:r>
    </w:p>
    <w:p w14:paraId="1DCCD55E" w14:textId="77777777" w:rsidR="00D71E11" w:rsidRPr="00320C1C" w:rsidRDefault="00D71E11" w:rsidP="00D71E11">
      <w:pPr>
        <w:pStyle w:val="ListParagraph"/>
        <w:numPr>
          <w:ilvl w:val="0"/>
          <w:numId w:val="9"/>
        </w:numPr>
        <w:rPr>
          <w:sz w:val="22"/>
        </w:rPr>
      </w:pPr>
      <w:r w:rsidRPr="00320C1C">
        <w:rPr>
          <w:sz w:val="22"/>
        </w:rPr>
        <w:t xml:space="preserve">Now, since every led state (on or off) is determined by counterX, counterY, and the control variables, its value is a combinational function of the of counterX, counterY and control variables. Example: If a want to show a bullet, then </w:t>
      </w:r>
      <w:proofErr w:type="spellStart"/>
      <w:r w:rsidRPr="00320C1C">
        <w:rPr>
          <w:sz w:val="22"/>
        </w:rPr>
        <w:t>ledState</w:t>
      </w:r>
      <w:proofErr w:type="spellEnd"/>
      <w:r w:rsidRPr="00320C1C">
        <w:rPr>
          <w:sz w:val="22"/>
        </w:rPr>
        <w:t xml:space="preserve"> = counterX==</w:t>
      </w:r>
      <w:proofErr w:type="spellStart"/>
      <w:r w:rsidRPr="00320C1C">
        <w:rPr>
          <w:sz w:val="22"/>
        </w:rPr>
        <w:t>bulletX</w:t>
      </w:r>
      <w:proofErr w:type="spellEnd"/>
      <w:r w:rsidR="00B55EAA" w:rsidRPr="00320C1C">
        <w:rPr>
          <w:sz w:val="22"/>
        </w:rPr>
        <w:t xml:space="preserve"> </w:t>
      </w:r>
      <w:r w:rsidRPr="00320C1C">
        <w:rPr>
          <w:sz w:val="22"/>
        </w:rPr>
        <w:t>&amp;</w:t>
      </w:r>
      <w:r w:rsidR="00B55EAA" w:rsidRPr="00320C1C">
        <w:rPr>
          <w:sz w:val="22"/>
        </w:rPr>
        <w:t xml:space="preserve"> </w:t>
      </w:r>
      <w:r w:rsidRPr="00320C1C">
        <w:rPr>
          <w:sz w:val="22"/>
        </w:rPr>
        <w:t>counterY==</w:t>
      </w:r>
      <w:proofErr w:type="spellStart"/>
      <w:r w:rsidRPr="00320C1C">
        <w:rPr>
          <w:sz w:val="22"/>
        </w:rPr>
        <w:t>bulletY</w:t>
      </w:r>
      <w:proofErr w:type="spellEnd"/>
      <w:r w:rsidR="003B1BA0" w:rsidRPr="00320C1C">
        <w:rPr>
          <w:sz w:val="22"/>
        </w:rPr>
        <w:t xml:space="preserve"> will turn on a particular led which corresponds to position of bullet. Taking or of all such conditions will give a collection of every single thing present on the led matrix.</w:t>
      </w:r>
    </w:p>
    <w:p w14:paraId="36967F3B" w14:textId="6E65C004" w:rsidR="00AD5ABB" w:rsidRPr="00AD5ABB" w:rsidRDefault="003B1BA0" w:rsidP="00AD5ABB">
      <w:pPr>
        <w:pStyle w:val="ListParagraph"/>
        <w:numPr>
          <w:ilvl w:val="0"/>
          <w:numId w:val="9"/>
        </w:numPr>
        <w:rPr>
          <w:sz w:val="22"/>
        </w:rPr>
      </w:pPr>
      <w:r w:rsidRPr="00320C1C">
        <w:rPr>
          <w:sz w:val="22"/>
        </w:rPr>
        <w:t>Score is handled by a separate always block, displays on seven segment display. Score is also used to increase the speed of the game, in a way speed is a linear function of score.</w:t>
      </w:r>
    </w:p>
    <w:p w14:paraId="7BBB0066" w14:textId="77777777" w:rsidR="003B1BA0" w:rsidRPr="00320C1C" w:rsidRDefault="003B1BA0" w:rsidP="003B1BA0">
      <w:pPr>
        <w:pStyle w:val="Heading4"/>
        <w:numPr>
          <w:ilvl w:val="2"/>
          <w:numId w:val="7"/>
        </w:numPr>
        <w:rPr>
          <w:sz w:val="22"/>
        </w:rPr>
      </w:pPr>
      <w:r w:rsidRPr="00320C1C">
        <w:rPr>
          <w:sz w:val="22"/>
        </w:rPr>
        <w:t>Hardware interfacing</w:t>
      </w:r>
    </w:p>
    <w:p w14:paraId="500B541F" w14:textId="11396B11" w:rsidR="003B1BA0" w:rsidRDefault="003B1BA0" w:rsidP="003B1BA0">
      <w:pPr>
        <w:pStyle w:val="ListParagraph"/>
        <w:numPr>
          <w:ilvl w:val="0"/>
          <w:numId w:val="10"/>
        </w:numPr>
        <w:rPr>
          <w:sz w:val="22"/>
        </w:rPr>
      </w:pPr>
      <w:r w:rsidRPr="00320C1C">
        <w:rPr>
          <w:sz w:val="22"/>
        </w:rPr>
        <w:t xml:space="preserve">LED MATRIX: Heart and soul of our project. Display interface of our project. The USP of our project. As said earlier, two counters counterX and counterY were used to interface the led matrices. </w:t>
      </w:r>
      <w:r w:rsidR="00B55EAA" w:rsidRPr="00320C1C">
        <w:rPr>
          <w:sz w:val="22"/>
        </w:rPr>
        <w:t>There were 6 of them three</w:t>
      </w:r>
      <w:r w:rsidRPr="00320C1C">
        <w:rPr>
          <w:sz w:val="22"/>
        </w:rPr>
        <w:t xml:space="preserve"> in length</w:t>
      </w:r>
      <w:r w:rsidR="00B55EAA" w:rsidRPr="00320C1C">
        <w:rPr>
          <w:sz w:val="22"/>
        </w:rPr>
        <w:t xml:space="preserve"> and two in breadth. They were time multiplexed. In one clock cycle only one of the column was displayed and in subsequent cycles the other ones. Thus giving an effect c</w:t>
      </w:r>
      <w:r w:rsidR="00742983">
        <w:rPr>
          <w:sz w:val="22"/>
        </w:rPr>
        <w:t>alled persistence of vision. Wh</w:t>
      </w:r>
      <w:r w:rsidR="00742983" w:rsidRPr="00320C1C">
        <w:rPr>
          <w:sz w:val="22"/>
        </w:rPr>
        <w:t>ether</w:t>
      </w:r>
      <w:r w:rsidR="00B55EAA" w:rsidRPr="00320C1C">
        <w:rPr>
          <w:sz w:val="22"/>
        </w:rPr>
        <w:t xml:space="preserve"> a led will be on or off is combinational function as discussed earlier. Thus this is the rough process:</w:t>
      </w:r>
    </w:p>
    <w:p w14:paraId="0AA3BFDC" w14:textId="352CA7D5" w:rsidR="00C31A0A" w:rsidRPr="00320C1C" w:rsidRDefault="00C31A0A" w:rsidP="00C31A0A">
      <w:pPr>
        <w:pStyle w:val="ListParagraph"/>
        <w:ind w:left="2160"/>
        <w:rPr>
          <w:sz w:val="22"/>
        </w:rPr>
      </w:pPr>
    </w:p>
    <w:p w14:paraId="7A3E898F" w14:textId="65D1D05A" w:rsidR="00C31A0A" w:rsidRDefault="00C31A0A" w:rsidP="00D61FCF">
      <w:pPr>
        <w:rPr>
          <w:sz w:val="22"/>
        </w:rPr>
      </w:pPr>
      <w:r w:rsidRPr="00320C1C">
        <w:rPr>
          <w:noProof/>
          <w:sz w:val="22"/>
          <w:lang w:val="en-IN" w:eastAsia="en-IN"/>
        </w:rPr>
        <w:lastRenderedPageBreak/>
        <w:drawing>
          <wp:anchor distT="0" distB="0" distL="114300" distR="114300" simplePos="0" relativeHeight="251674624" behindDoc="1" locked="0" layoutInCell="1" allowOverlap="1" wp14:anchorId="08EEDB28" wp14:editId="62520BB8">
            <wp:simplePos x="0" y="0"/>
            <wp:positionH relativeFrom="margin">
              <wp:posOffset>606056</wp:posOffset>
            </wp:positionH>
            <wp:positionV relativeFrom="margin">
              <wp:posOffset>9998</wp:posOffset>
            </wp:positionV>
            <wp:extent cx="4987290" cy="1356360"/>
            <wp:effectExtent l="0" t="0" r="41910" b="15240"/>
            <wp:wrapNone/>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r w:rsidR="00742983">
        <w:rPr>
          <w:noProof/>
          <w:sz w:val="22"/>
          <w:lang w:eastAsia="en-US"/>
        </w:rPr>
        <w:t xml:space="preserve"> </w:t>
      </w:r>
    </w:p>
    <w:p w14:paraId="4C3022E4" w14:textId="77777777" w:rsidR="00C31A0A" w:rsidRDefault="00C31A0A" w:rsidP="00D61FCF">
      <w:pPr>
        <w:rPr>
          <w:sz w:val="22"/>
        </w:rPr>
      </w:pPr>
    </w:p>
    <w:p w14:paraId="6DB76D0D" w14:textId="77777777" w:rsidR="00C31A0A" w:rsidRDefault="00C31A0A" w:rsidP="00D61FCF">
      <w:pPr>
        <w:rPr>
          <w:sz w:val="22"/>
        </w:rPr>
      </w:pPr>
    </w:p>
    <w:p w14:paraId="50660469" w14:textId="3E5F5CF7" w:rsidR="00D61FCF" w:rsidRPr="00320C1C" w:rsidRDefault="00D61FCF" w:rsidP="00D61FCF">
      <w:pPr>
        <w:rPr>
          <w:sz w:val="22"/>
        </w:rPr>
      </w:pPr>
    </w:p>
    <w:p w14:paraId="74C40FFA" w14:textId="77777777" w:rsidR="00D61FCF" w:rsidRPr="00320C1C" w:rsidRDefault="00D61FCF" w:rsidP="00D61FCF">
      <w:pPr>
        <w:rPr>
          <w:sz w:val="22"/>
        </w:rPr>
      </w:pPr>
    </w:p>
    <w:p w14:paraId="36C55EC1" w14:textId="77777777" w:rsidR="006831F9" w:rsidRDefault="006831F9" w:rsidP="006831F9">
      <w:pPr>
        <w:pStyle w:val="ListParagraph"/>
        <w:ind w:left="2160"/>
        <w:rPr>
          <w:sz w:val="22"/>
        </w:rPr>
      </w:pPr>
    </w:p>
    <w:p w14:paraId="20A5CFE0" w14:textId="4CD0D16D" w:rsidR="00D61FCF" w:rsidRDefault="00D61FCF" w:rsidP="00D61FCF">
      <w:pPr>
        <w:pStyle w:val="ListParagraph"/>
        <w:numPr>
          <w:ilvl w:val="0"/>
          <w:numId w:val="10"/>
        </w:numPr>
        <w:rPr>
          <w:sz w:val="22"/>
        </w:rPr>
      </w:pPr>
      <w:r w:rsidRPr="00320C1C">
        <w:rPr>
          <w:sz w:val="22"/>
        </w:rPr>
        <w:t xml:space="preserve">Seven Segment display for score: </w:t>
      </w:r>
      <w:r w:rsidR="00742983">
        <w:rPr>
          <w:sz w:val="22"/>
        </w:rPr>
        <w:t xml:space="preserve"> Another feature that we added in our project, to display the score. We have used two such display units to display a two digit score. One unit has 8 LEDs, for which seven inputs that have to be controlled to be able to display a certain number, one input for judging the orientation and two other input pins which are the cathode/anode for 4 </w:t>
      </w:r>
      <w:r w:rsidR="00AD5ABB">
        <w:rPr>
          <w:sz w:val="22"/>
        </w:rPr>
        <w:t>LED</w:t>
      </w:r>
      <w:r w:rsidR="00742983">
        <w:rPr>
          <w:sz w:val="22"/>
        </w:rPr>
        <w:t>s each. Whether an LED (one of the seven segments) will be turned</w:t>
      </w:r>
      <w:r w:rsidR="00AD5ABB">
        <w:rPr>
          <w:sz w:val="22"/>
        </w:rPr>
        <w:t xml:space="preserve"> on or off depends on the score and that can be achieved by asserting the seven inputs high or low as required.</w:t>
      </w:r>
    </w:p>
    <w:p w14:paraId="2ADCD85B" w14:textId="77777777" w:rsidR="00320C1C" w:rsidRPr="00320C1C" w:rsidRDefault="00320C1C" w:rsidP="00320C1C">
      <w:pPr>
        <w:rPr>
          <w:sz w:val="22"/>
        </w:rPr>
      </w:pPr>
    </w:p>
    <w:p w14:paraId="14248724" w14:textId="37A26E93" w:rsidR="00D61FCF" w:rsidRPr="00320C1C" w:rsidRDefault="006831F9" w:rsidP="006831F9">
      <w:pPr>
        <w:pStyle w:val="Heading4"/>
        <w:ind w:firstLine="720"/>
        <w:rPr>
          <w:sz w:val="22"/>
        </w:rPr>
      </w:pPr>
      <w:r>
        <w:rPr>
          <w:sz w:val="22"/>
        </w:rPr>
        <w:t xml:space="preserve">2.2.4 </w:t>
      </w:r>
      <w:r w:rsidR="00D61FCF" w:rsidRPr="00320C1C">
        <w:rPr>
          <w:sz w:val="22"/>
        </w:rPr>
        <w:t>Performance evaluation:</w:t>
      </w:r>
    </w:p>
    <w:p w14:paraId="58611D7C" w14:textId="77777777" w:rsidR="00D61FCF" w:rsidRPr="00320C1C" w:rsidRDefault="00D61FCF" w:rsidP="00D61FCF">
      <w:pPr>
        <w:pStyle w:val="ListParagraph"/>
        <w:numPr>
          <w:ilvl w:val="0"/>
          <w:numId w:val="11"/>
        </w:numPr>
        <w:rPr>
          <w:sz w:val="22"/>
        </w:rPr>
      </w:pPr>
      <w:r w:rsidRPr="00320C1C">
        <w:rPr>
          <w:sz w:val="22"/>
        </w:rPr>
        <w:t>Space ship is moving perfectly by pressing up and down buttons.</w:t>
      </w:r>
    </w:p>
    <w:p w14:paraId="20B4FABC" w14:textId="77777777" w:rsidR="00D61FCF" w:rsidRPr="00320C1C" w:rsidRDefault="00D61FCF" w:rsidP="00D61FCF">
      <w:pPr>
        <w:pStyle w:val="ListParagraph"/>
        <w:numPr>
          <w:ilvl w:val="0"/>
          <w:numId w:val="11"/>
        </w:numPr>
        <w:rPr>
          <w:sz w:val="22"/>
        </w:rPr>
      </w:pPr>
      <w:r w:rsidRPr="00320C1C">
        <w:rPr>
          <w:sz w:val="22"/>
        </w:rPr>
        <w:t>Invaders are coming at increasing speed.</w:t>
      </w:r>
    </w:p>
    <w:p w14:paraId="5A03CC39" w14:textId="77777777" w:rsidR="00D61FCF" w:rsidRPr="00320C1C" w:rsidRDefault="00D61FCF" w:rsidP="00D61FCF">
      <w:pPr>
        <w:pStyle w:val="ListParagraph"/>
        <w:numPr>
          <w:ilvl w:val="0"/>
          <w:numId w:val="11"/>
        </w:numPr>
        <w:rPr>
          <w:sz w:val="22"/>
        </w:rPr>
      </w:pPr>
      <w:r w:rsidRPr="00320C1C">
        <w:rPr>
          <w:sz w:val="22"/>
        </w:rPr>
        <w:t>Bullets are fired when fire button is pressed</w:t>
      </w:r>
    </w:p>
    <w:p w14:paraId="5EBE7CF3" w14:textId="77777777" w:rsidR="00D61FCF" w:rsidRPr="00320C1C" w:rsidRDefault="00D61FCF" w:rsidP="00D61FCF">
      <w:pPr>
        <w:pStyle w:val="ListParagraph"/>
        <w:numPr>
          <w:ilvl w:val="0"/>
          <w:numId w:val="11"/>
        </w:numPr>
        <w:rPr>
          <w:sz w:val="22"/>
        </w:rPr>
      </w:pPr>
      <w:r w:rsidRPr="00320C1C">
        <w:rPr>
          <w:sz w:val="22"/>
        </w:rPr>
        <w:t>Bullet on hitting invaders increases scores. Both disappear too.</w:t>
      </w:r>
    </w:p>
    <w:p w14:paraId="4CCC52BD" w14:textId="77777777" w:rsidR="00D61FCF" w:rsidRPr="00320C1C" w:rsidRDefault="00D61FCF" w:rsidP="00D61FCF">
      <w:pPr>
        <w:pStyle w:val="ListParagraph"/>
        <w:numPr>
          <w:ilvl w:val="0"/>
          <w:numId w:val="11"/>
        </w:numPr>
        <w:rPr>
          <w:sz w:val="22"/>
        </w:rPr>
      </w:pPr>
      <w:r w:rsidRPr="00320C1C">
        <w:rPr>
          <w:sz w:val="22"/>
        </w:rPr>
        <w:t>Invader on hitting spaceship forces game over condition. Score is being constantly displayed on the seven segment display.</w:t>
      </w:r>
    </w:p>
    <w:p w14:paraId="558EFC0B" w14:textId="77777777" w:rsidR="00D61FCF" w:rsidRPr="00320C1C" w:rsidRDefault="00D61FCF" w:rsidP="00D61FCF">
      <w:pPr>
        <w:pStyle w:val="ListParagraph"/>
        <w:numPr>
          <w:ilvl w:val="0"/>
          <w:numId w:val="11"/>
        </w:numPr>
        <w:rPr>
          <w:sz w:val="22"/>
        </w:rPr>
      </w:pPr>
      <w:r w:rsidRPr="00320C1C">
        <w:rPr>
          <w:sz w:val="22"/>
        </w:rPr>
        <w:t>On holding reset after game over or at any other instant restarts the game and resets the score.</w:t>
      </w:r>
    </w:p>
    <w:p w14:paraId="69681499" w14:textId="77777777" w:rsidR="00D61FCF" w:rsidRPr="00320C1C" w:rsidRDefault="00D61FCF" w:rsidP="00D61FCF">
      <w:pPr>
        <w:pStyle w:val="ListParagraph"/>
        <w:numPr>
          <w:ilvl w:val="0"/>
          <w:numId w:val="11"/>
        </w:numPr>
        <w:rPr>
          <w:sz w:val="22"/>
        </w:rPr>
      </w:pPr>
      <w:r w:rsidRPr="00320C1C">
        <w:rPr>
          <w:sz w:val="22"/>
        </w:rPr>
        <w:t>Hence the projects meets all the requirements promised at the time of abstract submission.</w:t>
      </w:r>
    </w:p>
    <w:p w14:paraId="521B3B1B" w14:textId="50CCBD83" w:rsidR="00D61FCF" w:rsidRDefault="00D61FCF" w:rsidP="00320C1C">
      <w:pPr>
        <w:pStyle w:val="ListParagraph"/>
        <w:numPr>
          <w:ilvl w:val="0"/>
          <w:numId w:val="11"/>
        </w:numPr>
        <w:rPr>
          <w:sz w:val="22"/>
        </w:rPr>
      </w:pPr>
      <w:r w:rsidRPr="00320C1C">
        <w:rPr>
          <w:sz w:val="22"/>
        </w:rPr>
        <w:t>At the top of everything, it’s fun.</w:t>
      </w:r>
    </w:p>
    <w:p w14:paraId="7CDD98A6" w14:textId="464C3B4F" w:rsidR="006831F9" w:rsidRDefault="006831F9" w:rsidP="006831F9">
      <w:pPr>
        <w:pStyle w:val="ListParagraph"/>
        <w:ind w:left="1440"/>
        <w:rPr>
          <w:sz w:val="22"/>
        </w:rPr>
      </w:pPr>
    </w:p>
    <w:p w14:paraId="7FE3193D" w14:textId="114DC37E" w:rsidR="006831F9" w:rsidRDefault="006831F9" w:rsidP="006831F9">
      <w:pPr>
        <w:pStyle w:val="ListParagraph"/>
        <w:ind w:left="1440"/>
        <w:rPr>
          <w:sz w:val="22"/>
        </w:rPr>
      </w:pPr>
    </w:p>
    <w:p w14:paraId="6F517FCE" w14:textId="77777777" w:rsidR="007110BA" w:rsidRDefault="007110BA" w:rsidP="006831F9">
      <w:pPr>
        <w:pStyle w:val="ListParagraph"/>
        <w:ind w:left="1440"/>
        <w:rPr>
          <w:sz w:val="22"/>
        </w:rPr>
      </w:pPr>
    </w:p>
    <w:p w14:paraId="24A0E32B" w14:textId="77777777" w:rsidR="007110BA" w:rsidRDefault="007110BA" w:rsidP="006831F9">
      <w:pPr>
        <w:pStyle w:val="ListParagraph"/>
        <w:ind w:left="1440"/>
        <w:rPr>
          <w:sz w:val="22"/>
        </w:rPr>
      </w:pPr>
    </w:p>
    <w:p w14:paraId="29B2F954" w14:textId="77777777" w:rsidR="006831F9" w:rsidRDefault="006831F9" w:rsidP="006831F9">
      <w:pPr>
        <w:pStyle w:val="ListParagraph"/>
        <w:ind w:left="1440"/>
        <w:rPr>
          <w:sz w:val="22"/>
        </w:rPr>
      </w:pPr>
    </w:p>
    <w:p w14:paraId="10E57994" w14:textId="77777777" w:rsidR="006831F9" w:rsidRPr="007110BA" w:rsidRDefault="006831F9" w:rsidP="007110BA">
      <w:pPr>
        <w:rPr>
          <w:sz w:val="22"/>
        </w:rPr>
      </w:pPr>
    </w:p>
    <w:p w14:paraId="084B8096" w14:textId="1B15CF92" w:rsidR="00D61FCF" w:rsidRPr="007110BA" w:rsidRDefault="00D61FCF" w:rsidP="007110BA">
      <w:pPr>
        <w:pStyle w:val="Heading2"/>
        <w:numPr>
          <w:ilvl w:val="0"/>
          <w:numId w:val="10"/>
        </w:numPr>
        <w:rPr>
          <w:sz w:val="28"/>
        </w:rPr>
      </w:pPr>
      <w:r w:rsidRPr="007110BA">
        <w:rPr>
          <w:sz w:val="28"/>
        </w:rPr>
        <w:lastRenderedPageBreak/>
        <w:t xml:space="preserve">Project </w:t>
      </w:r>
      <w:r w:rsidR="009420FA" w:rsidRPr="007110BA">
        <w:rPr>
          <w:sz w:val="28"/>
        </w:rPr>
        <w:t>Implementation</w:t>
      </w:r>
    </w:p>
    <w:p w14:paraId="5390A62D" w14:textId="77777777" w:rsidR="00D61FCF" w:rsidRPr="00320C1C" w:rsidRDefault="00D61FCF" w:rsidP="00D61FCF">
      <w:pPr>
        <w:ind w:left="-5" w:right="1386"/>
        <w:rPr>
          <w:sz w:val="22"/>
        </w:rPr>
      </w:pPr>
      <w:r w:rsidRPr="00320C1C">
        <w:rPr>
          <w:rFonts w:ascii="Calibri" w:eastAsia="Calibri" w:hAnsi="Calibri" w:cs="Calibri"/>
          <w:b/>
          <w:sz w:val="22"/>
        </w:rPr>
        <w:t>Milestone 1:</w:t>
      </w:r>
      <w:r w:rsidRPr="00320C1C">
        <w:rPr>
          <w:sz w:val="22"/>
        </w:rPr>
        <w:t xml:space="preserve"> Design Circuit </w:t>
      </w:r>
    </w:p>
    <w:p w14:paraId="6F43E237" w14:textId="77777777" w:rsidR="00D61FCF" w:rsidRPr="00320C1C" w:rsidRDefault="00D61FCF" w:rsidP="00D61FCF">
      <w:pPr>
        <w:ind w:left="-5" w:right="1386"/>
        <w:rPr>
          <w:sz w:val="22"/>
        </w:rPr>
      </w:pPr>
      <w:r w:rsidRPr="00320C1C">
        <w:rPr>
          <w:rFonts w:ascii="Calibri" w:eastAsia="Calibri" w:hAnsi="Calibri" w:cs="Calibri"/>
          <w:b/>
          <w:sz w:val="22"/>
        </w:rPr>
        <w:t>Milestone 2:</w:t>
      </w:r>
      <w:r w:rsidRPr="00320C1C">
        <w:rPr>
          <w:sz w:val="22"/>
        </w:rPr>
        <w:t xml:space="preserve"> Assemble circuit </w:t>
      </w:r>
    </w:p>
    <w:p w14:paraId="1A4A37F7" w14:textId="1C9AC3FD" w:rsidR="00D61FCF" w:rsidRPr="00320C1C" w:rsidRDefault="00D61FCF" w:rsidP="00D61FCF">
      <w:pPr>
        <w:ind w:left="-5" w:right="1386"/>
        <w:rPr>
          <w:sz w:val="22"/>
        </w:rPr>
      </w:pPr>
      <w:r w:rsidRPr="00320C1C">
        <w:rPr>
          <w:rFonts w:ascii="Calibri" w:eastAsia="Calibri" w:hAnsi="Calibri" w:cs="Calibri"/>
          <w:b/>
          <w:sz w:val="22"/>
        </w:rPr>
        <w:t>Milestone 3</w:t>
      </w:r>
      <w:r w:rsidRPr="00320C1C">
        <w:rPr>
          <w:sz w:val="22"/>
        </w:rPr>
        <w:t xml:space="preserve">: Complete Verilog code </w:t>
      </w:r>
    </w:p>
    <w:p w14:paraId="33B539CF" w14:textId="77777777" w:rsidR="00AD5ABB" w:rsidRDefault="00D61FCF" w:rsidP="00AD5ABB">
      <w:pPr>
        <w:ind w:left="-5" w:right="1386"/>
        <w:rPr>
          <w:sz w:val="22"/>
        </w:rPr>
      </w:pPr>
      <w:r w:rsidRPr="00320C1C">
        <w:rPr>
          <w:rFonts w:ascii="Calibri" w:eastAsia="Calibri" w:hAnsi="Calibri" w:cs="Calibri"/>
          <w:b/>
          <w:sz w:val="22"/>
        </w:rPr>
        <w:t>Milestone 4:</w:t>
      </w:r>
      <w:r w:rsidRPr="00320C1C">
        <w:rPr>
          <w:sz w:val="22"/>
        </w:rPr>
        <w:t xml:space="preserve"> Complete testing and Debugging</w:t>
      </w:r>
    </w:p>
    <w:p w14:paraId="5CD4691A" w14:textId="46E3E8F1" w:rsidR="00AD5ABB" w:rsidRPr="00AD5ABB" w:rsidRDefault="007110BA" w:rsidP="007110BA">
      <w:pPr>
        <w:ind w:right="1386" w:firstLine="720"/>
        <w:rPr>
          <w:rFonts w:asciiTheme="majorHAnsi" w:eastAsiaTheme="majorEastAsia" w:hAnsiTheme="majorHAnsi" w:cstheme="majorBidi"/>
          <w:i/>
          <w:iCs/>
          <w:color w:val="00A0B8" w:themeColor="accent1"/>
          <w:sz w:val="28"/>
        </w:rPr>
      </w:pPr>
      <w:r>
        <w:rPr>
          <w:rFonts w:asciiTheme="majorHAnsi" w:eastAsiaTheme="majorEastAsia" w:hAnsiTheme="majorHAnsi" w:cstheme="majorBidi"/>
          <w:i/>
          <w:iCs/>
          <w:color w:val="00A0B8" w:themeColor="accent1"/>
          <w:sz w:val="28"/>
        </w:rPr>
        <w:t xml:space="preserve">3.1 </w:t>
      </w:r>
      <w:r w:rsidR="00AD5ABB">
        <w:rPr>
          <w:rFonts w:asciiTheme="majorHAnsi" w:eastAsiaTheme="majorEastAsia" w:hAnsiTheme="majorHAnsi" w:cstheme="majorBidi"/>
          <w:i/>
          <w:iCs/>
          <w:color w:val="00A0B8" w:themeColor="accent1"/>
          <w:sz w:val="28"/>
        </w:rPr>
        <w:t>GANTT CHART</w:t>
      </w:r>
    </w:p>
    <w:p w14:paraId="74B25553" w14:textId="77777777" w:rsidR="00D61FCF" w:rsidRPr="00320C1C" w:rsidRDefault="00D61FCF" w:rsidP="00D61FCF">
      <w:pPr>
        <w:spacing w:after="0"/>
        <w:rPr>
          <w:sz w:val="22"/>
        </w:rPr>
      </w:pPr>
      <w:r w:rsidRPr="00320C1C">
        <w:rPr>
          <w:sz w:val="22"/>
        </w:rPr>
        <w:t xml:space="preserve"> </w:t>
      </w:r>
    </w:p>
    <w:tbl>
      <w:tblPr>
        <w:tblStyle w:val="TableGrid"/>
        <w:tblW w:w="9350" w:type="dxa"/>
        <w:tblInd w:w="6" w:type="dxa"/>
        <w:tblCellMar>
          <w:top w:w="44" w:type="dxa"/>
          <w:left w:w="107" w:type="dxa"/>
          <w:right w:w="92" w:type="dxa"/>
        </w:tblCellMar>
        <w:tblLook w:val="04A0" w:firstRow="1" w:lastRow="0" w:firstColumn="1" w:lastColumn="0" w:noHBand="0" w:noVBand="1"/>
      </w:tblPr>
      <w:tblGrid>
        <w:gridCol w:w="3949"/>
        <w:gridCol w:w="1710"/>
        <w:gridCol w:w="1170"/>
        <w:gridCol w:w="2521"/>
      </w:tblGrid>
      <w:tr w:rsidR="00D61FCF" w:rsidRPr="00320C1C" w14:paraId="528C1BD1" w14:textId="77777777" w:rsidTr="006831F9">
        <w:trPr>
          <w:trHeight w:val="280"/>
        </w:trPr>
        <w:tc>
          <w:tcPr>
            <w:tcW w:w="3949" w:type="dxa"/>
            <w:tcBorders>
              <w:top w:val="single" w:sz="4" w:space="0" w:color="BFBFBF"/>
              <w:left w:val="single" w:sz="4" w:space="0" w:color="BFBFBF"/>
              <w:bottom w:val="single" w:sz="4" w:space="0" w:color="BFBFBF"/>
              <w:right w:val="single" w:sz="4" w:space="0" w:color="BFBFBF"/>
            </w:tcBorders>
          </w:tcPr>
          <w:p w14:paraId="7880357A" w14:textId="77777777" w:rsidR="00D61FCF" w:rsidRPr="00320C1C" w:rsidRDefault="00D61FCF" w:rsidP="00F7591E">
            <w:pPr>
              <w:rPr>
                <w:sz w:val="22"/>
              </w:rPr>
            </w:pPr>
            <w:r w:rsidRPr="00320C1C">
              <w:rPr>
                <w:rFonts w:ascii="Calibri" w:eastAsia="Calibri" w:hAnsi="Calibri" w:cs="Calibri"/>
                <w:b/>
                <w:sz w:val="22"/>
              </w:rPr>
              <w:t xml:space="preserve">Task Name </w:t>
            </w:r>
          </w:p>
        </w:tc>
        <w:tc>
          <w:tcPr>
            <w:tcW w:w="1710" w:type="dxa"/>
            <w:tcBorders>
              <w:top w:val="single" w:sz="4" w:space="0" w:color="BFBFBF"/>
              <w:left w:val="single" w:sz="4" w:space="0" w:color="BFBFBF"/>
              <w:bottom w:val="single" w:sz="4" w:space="0" w:color="BFBFBF"/>
              <w:right w:val="single" w:sz="4" w:space="0" w:color="BFBFBF"/>
            </w:tcBorders>
          </w:tcPr>
          <w:p w14:paraId="699091EA" w14:textId="77777777" w:rsidR="00D61FCF" w:rsidRPr="00320C1C" w:rsidRDefault="00D61FCF" w:rsidP="00F7591E">
            <w:pPr>
              <w:ind w:left="1"/>
              <w:rPr>
                <w:sz w:val="22"/>
              </w:rPr>
            </w:pPr>
            <w:r w:rsidRPr="00320C1C">
              <w:rPr>
                <w:rFonts w:ascii="Calibri" w:eastAsia="Calibri" w:hAnsi="Calibri" w:cs="Calibri"/>
                <w:b/>
                <w:sz w:val="22"/>
              </w:rPr>
              <w:t xml:space="preserve">Due Date </w:t>
            </w:r>
          </w:p>
        </w:tc>
        <w:tc>
          <w:tcPr>
            <w:tcW w:w="1170" w:type="dxa"/>
            <w:tcBorders>
              <w:top w:val="single" w:sz="4" w:space="0" w:color="BFBFBF"/>
              <w:left w:val="single" w:sz="4" w:space="0" w:color="BFBFBF"/>
              <w:bottom w:val="single" w:sz="4" w:space="0" w:color="BFBFBF"/>
              <w:right w:val="single" w:sz="4" w:space="0" w:color="BFBFBF"/>
            </w:tcBorders>
          </w:tcPr>
          <w:p w14:paraId="6A3A9CF1" w14:textId="77777777" w:rsidR="00D61FCF" w:rsidRPr="00320C1C" w:rsidRDefault="00D61FCF" w:rsidP="009269B3">
            <w:pPr>
              <w:rPr>
                <w:sz w:val="22"/>
              </w:rPr>
            </w:pPr>
            <w:r w:rsidRPr="00320C1C">
              <w:rPr>
                <w:rFonts w:ascii="Calibri" w:eastAsia="Calibri" w:hAnsi="Calibri" w:cs="Calibri"/>
                <w:b/>
                <w:sz w:val="22"/>
              </w:rPr>
              <w:t xml:space="preserve">done by </w:t>
            </w:r>
          </w:p>
        </w:tc>
        <w:tc>
          <w:tcPr>
            <w:tcW w:w="2521" w:type="dxa"/>
            <w:tcBorders>
              <w:top w:val="single" w:sz="4" w:space="0" w:color="BFBFBF"/>
              <w:left w:val="single" w:sz="4" w:space="0" w:color="BFBFBF"/>
              <w:bottom w:val="single" w:sz="4" w:space="0" w:color="BFBFBF"/>
              <w:right w:val="single" w:sz="4" w:space="0" w:color="BFBFBF"/>
            </w:tcBorders>
          </w:tcPr>
          <w:p w14:paraId="65A3A8B5" w14:textId="77777777" w:rsidR="00D61FCF" w:rsidRPr="00320C1C" w:rsidRDefault="00D61FCF" w:rsidP="00F7591E">
            <w:pPr>
              <w:rPr>
                <w:sz w:val="22"/>
              </w:rPr>
            </w:pPr>
            <w:r w:rsidRPr="00320C1C">
              <w:rPr>
                <w:rFonts w:ascii="Calibri" w:eastAsia="Calibri" w:hAnsi="Calibri" w:cs="Calibri"/>
                <w:b/>
                <w:sz w:val="22"/>
              </w:rPr>
              <w:t xml:space="preserve">Remark </w:t>
            </w:r>
          </w:p>
        </w:tc>
      </w:tr>
      <w:tr w:rsidR="00D61FCF" w:rsidRPr="00320C1C" w14:paraId="434A47B8" w14:textId="77777777" w:rsidTr="006831F9">
        <w:trPr>
          <w:trHeight w:val="276"/>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641408A0" w14:textId="77777777" w:rsidR="00D61FCF" w:rsidRPr="00320C1C" w:rsidRDefault="00D61FCF" w:rsidP="00F7591E">
            <w:pPr>
              <w:rPr>
                <w:sz w:val="22"/>
              </w:rPr>
            </w:pPr>
            <w:r w:rsidRPr="00320C1C">
              <w:rPr>
                <w:sz w:val="22"/>
              </w:rPr>
              <w:t>1.</w:t>
            </w:r>
            <w:r w:rsidRPr="00320C1C">
              <w:rPr>
                <w:rFonts w:ascii="Calibri" w:eastAsia="Calibri" w:hAnsi="Calibri" w:cs="Calibri"/>
                <w:b/>
                <w:sz w:val="22"/>
              </w:rPr>
              <w:t xml:space="preserve"> Writing Code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6F9BCAF2" w14:textId="77777777" w:rsidR="00D61FCF" w:rsidRPr="00320C1C" w:rsidRDefault="00D61FCF" w:rsidP="00F7591E">
            <w:pPr>
              <w:ind w:left="1"/>
              <w:rPr>
                <w:sz w:val="22"/>
              </w:rPr>
            </w:pPr>
            <w:r w:rsidRPr="00320C1C">
              <w:rPr>
                <w:sz w:val="22"/>
              </w:rPr>
              <w:t xml:space="preserve">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46C5AA89" w14:textId="77777777" w:rsidR="00D61FCF" w:rsidRPr="00320C1C" w:rsidRDefault="00D61FCF" w:rsidP="00F7591E">
            <w:pPr>
              <w:ind w:left="1"/>
              <w:rPr>
                <w:sz w:val="22"/>
              </w:rPr>
            </w:pPr>
            <w:r w:rsidRPr="00320C1C">
              <w:rPr>
                <w:sz w:val="22"/>
              </w:rPr>
              <w:t xml:space="preserve">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282C3717" w14:textId="77777777" w:rsidR="00D61FCF" w:rsidRPr="00320C1C" w:rsidRDefault="00D61FCF" w:rsidP="00F7591E">
            <w:pPr>
              <w:rPr>
                <w:sz w:val="22"/>
              </w:rPr>
            </w:pPr>
            <w:r w:rsidRPr="00320C1C">
              <w:rPr>
                <w:sz w:val="22"/>
              </w:rPr>
              <w:t xml:space="preserve"> </w:t>
            </w:r>
            <w:r w:rsidR="009269B3" w:rsidRPr="00320C1C">
              <w:rPr>
                <w:sz w:val="22"/>
              </w:rPr>
              <w:t>On time</w:t>
            </w:r>
          </w:p>
        </w:tc>
      </w:tr>
      <w:tr w:rsidR="00D61FCF" w:rsidRPr="00320C1C" w14:paraId="46306AA4" w14:textId="77777777" w:rsidTr="006831F9">
        <w:trPr>
          <w:trHeight w:val="281"/>
        </w:trPr>
        <w:tc>
          <w:tcPr>
            <w:tcW w:w="3949" w:type="dxa"/>
            <w:tcBorders>
              <w:top w:val="single" w:sz="4" w:space="0" w:color="BFBFBF"/>
              <w:left w:val="single" w:sz="4" w:space="0" w:color="BFBFBF"/>
              <w:bottom w:val="single" w:sz="4" w:space="0" w:color="BFBFBF"/>
              <w:right w:val="single" w:sz="4" w:space="0" w:color="BFBFBF"/>
            </w:tcBorders>
          </w:tcPr>
          <w:p w14:paraId="13AE39EF" w14:textId="77777777" w:rsidR="00D61FCF" w:rsidRPr="00320C1C" w:rsidRDefault="00D61FCF" w:rsidP="00F7591E">
            <w:pPr>
              <w:rPr>
                <w:sz w:val="22"/>
              </w:rPr>
            </w:pPr>
            <w:r w:rsidRPr="00320C1C">
              <w:rPr>
                <w:rFonts w:ascii="Calibri" w:eastAsia="Calibri" w:hAnsi="Calibri" w:cs="Calibri"/>
                <w:b/>
                <w:sz w:val="22"/>
              </w:rPr>
              <w:t xml:space="preserve">   1.1 Thread 1 </w:t>
            </w:r>
          </w:p>
        </w:tc>
        <w:tc>
          <w:tcPr>
            <w:tcW w:w="1710" w:type="dxa"/>
            <w:tcBorders>
              <w:top w:val="single" w:sz="4" w:space="0" w:color="BFBFBF"/>
              <w:left w:val="single" w:sz="4" w:space="0" w:color="BFBFBF"/>
              <w:bottom w:val="single" w:sz="4" w:space="0" w:color="BFBFBF"/>
              <w:right w:val="single" w:sz="4" w:space="0" w:color="BFBFBF"/>
            </w:tcBorders>
          </w:tcPr>
          <w:p w14:paraId="1DF1425E" w14:textId="77777777" w:rsidR="00D61FCF" w:rsidRPr="00320C1C" w:rsidRDefault="00D61FCF" w:rsidP="00F7591E">
            <w:pPr>
              <w:ind w:left="1"/>
              <w:rPr>
                <w:sz w:val="22"/>
              </w:rPr>
            </w:pPr>
            <w:r w:rsidRPr="00320C1C">
              <w:rPr>
                <w:sz w:val="22"/>
              </w:rPr>
              <w:t xml:space="preserve">10 March </w:t>
            </w:r>
          </w:p>
        </w:tc>
        <w:tc>
          <w:tcPr>
            <w:tcW w:w="1170" w:type="dxa"/>
            <w:tcBorders>
              <w:top w:val="single" w:sz="4" w:space="0" w:color="BFBFBF"/>
              <w:left w:val="single" w:sz="4" w:space="0" w:color="BFBFBF"/>
              <w:bottom w:val="single" w:sz="4" w:space="0" w:color="BFBFBF"/>
              <w:right w:val="single" w:sz="4" w:space="0" w:color="BFBFBF"/>
            </w:tcBorders>
          </w:tcPr>
          <w:p w14:paraId="4B8BE0FF" w14:textId="77777777" w:rsidR="00D61FCF" w:rsidRPr="00320C1C" w:rsidRDefault="00D61FCF" w:rsidP="00F7591E">
            <w:pPr>
              <w:ind w:left="1"/>
              <w:rPr>
                <w:sz w:val="22"/>
              </w:rPr>
            </w:pPr>
            <w:r w:rsidRPr="00320C1C">
              <w:rPr>
                <w:sz w:val="22"/>
              </w:rPr>
              <w:t xml:space="preserve">Both </w:t>
            </w:r>
          </w:p>
        </w:tc>
        <w:tc>
          <w:tcPr>
            <w:tcW w:w="2521" w:type="dxa"/>
            <w:tcBorders>
              <w:top w:val="single" w:sz="4" w:space="0" w:color="BFBFBF"/>
              <w:left w:val="single" w:sz="4" w:space="0" w:color="BFBFBF"/>
              <w:bottom w:val="single" w:sz="4" w:space="0" w:color="BFBFBF"/>
              <w:right w:val="single" w:sz="4" w:space="0" w:color="BFBFBF"/>
            </w:tcBorders>
          </w:tcPr>
          <w:p w14:paraId="5043701A" w14:textId="77777777" w:rsidR="00D61FCF" w:rsidRPr="00320C1C" w:rsidRDefault="00D61FCF" w:rsidP="00F7591E">
            <w:pPr>
              <w:rPr>
                <w:sz w:val="22"/>
              </w:rPr>
            </w:pPr>
            <w:r w:rsidRPr="00320C1C">
              <w:rPr>
                <w:sz w:val="22"/>
              </w:rPr>
              <w:t xml:space="preserve"> </w:t>
            </w:r>
            <w:r w:rsidR="009269B3" w:rsidRPr="00320C1C">
              <w:rPr>
                <w:sz w:val="22"/>
              </w:rPr>
              <w:t>Done at the last.</w:t>
            </w:r>
          </w:p>
        </w:tc>
      </w:tr>
      <w:tr w:rsidR="00D61FCF" w:rsidRPr="00320C1C" w14:paraId="0DCC2322" w14:textId="77777777" w:rsidTr="006831F9">
        <w:trPr>
          <w:trHeight w:val="276"/>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4A77DD36" w14:textId="77777777" w:rsidR="00D61FCF" w:rsidRPr="00320C1C" w:rsidRDefault="00D61FCF" w:rsidP="00F7591E">
            <w:pPr>
              <w:rPr>
                <w:sz w:val="22"/>
              </w:rPr>
            </w:pPr>
            <w:r w:rsidRPr="00320C1C">
              <w:rPr>
                <w:rFonts w:ascii="Calibri" w:eastAsia="Calibri" w:hAnsi="Calibri" w:cs="Calibri"/>
                <w:b/>
                <w:sz w:val="22"/>
              </w:rPr>
              <w:t xml:space="preserve">   1.2 Thread 2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736E2CF7" w14:textId="77777777" w:rsidR="00D61FCF" w:rsidRPr="00320C1C" w:rsidRDefault="00D61FCF" w:rsidP="00F7591E">
            <w:pPr>
              <w:ind w:left="1"/>
              <w:rPr>
                <w:sz w:val="22"/>
              </w:rPr>
            </w:pPr>
            <w:r w:rsidRPr="00320C1C">
              <w:rPr>
                <w:sz w:val="22"/>
              </w:rPr>
              <w:t xml:space="preserve">6 March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64C00374" w14:textId="77777777" w:rsidR="00D61FCF" w:rsidRPr="00320C1C" w:rsidRDefault="00D61FCF" w:rsidP="00F7591E">
            <w:pPr>
              <w:ind w:left="1"/>
              <w:rPr>
                <w:sz w:val="22"/>
              </w:rPr>
            </w:pPr>
            <w:r w:rsidRPr="00320C1C">
              <w:rPr>
                <w:sz w:val="22"/>
              </w:rPr>
              <w:t xml:space="preserve">Ashish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35515F92" w14:textId="77777777" w:rsidR="00D61FCF" w:rsidRPr="00320C1C" w:rsidRDefault="00D61FCF" w:rsidP="00F7591E">
            <w:pPr>
              <w:rPr>
                <w:sz w:val="22"/>
              </w:rPr>
            </w:pPr>
            <w:r w:rsidRPr="00320C1C">
              <w:rPr>
                <w:sz w:val="22"/>
              </w:rPr>
              <w:t xml:space="preserve"> </w:t>
            </w:r>
            <w:r w:rsidR="009269B3" w:rsidRPr="00320C1C">
              <w:rPr>
                <w:sz w:val="22"/>
              </w:rPr>
              <w:t>On time</w:t>
            </w:r>
          </w:p>
        </w:tc>
      </w:tr>
      <w:tr w:rsidR="00D61FCF" w:rsidRPr="00320C1C" w14:paraId="5A352CB4" w14:textId="77777777" w:rsidTr="006831F9">
        <w:trPr>
          <w:trHeight w:val="282"/>
        </w:trPr>
        <w:tc>
          <w:tcPr>
            <w:tcW w:w="3949" w:type="dxa"/>
            <w:tcBorders>
              <w:top w:val="single" w:sz="4" w:space="0" w:color="BFBFBF"/>
              <w:left w:val="single" w:sz="4" w:space="0" w:color="BFBFBF"/>
              <w:bottom w:val="single" w:sz="4" w:space="0" w:color="BFBFBF"/>
              <w:right w:val="single" w:sz="4" w:space="0" w:color="BFBFBF"/>
            </w:tcBorders>
          </w:tcPr>
          <w:p w14:paraId="6B6C8094" w14:textId="77777777" w:rsidR="00D61FCF" w:rsidRPr="00320C1C" w:rsidRDefault="00D61FCF" w:rsidP="00F7591E">
            <w:pPr>
              <w:rPr>
                <w:sz w:val="22"/>
              </w:rPr>
            </w:pPr>
            <w:r w:rsidRPr="00320C1C">
              <w:rPr>
                <w:rFonts w:ascii="Calibri" w:eastAsia="Calibri" w:hAnsi="Calibri" w:cs="Calibri"/>
                <w:b/>
                <w:sz w:val="22"/>
              </w:rPr>
              <w:t xml:space="preserve">   1.3 Thread 3 </w:t>
            </w:r>
          </w:p>
        </w:tc>
        <w:tc>
          <w:tcPr>
            <w:tcW w:w="1710" w:type="dxa"/>
            <w:tcBorders>
              <w:top w:val="single" w:sz="4" w:space="0" w:color="BFBFBF"/>
              <w:left w:val="single" w:sz="4" w:space="0" w:color="BFBFBF"/>
              <w:bottom w:val="single" w:sz="4" w:space="0" w:color="BFBFBF"/>
              <w:right w:val="single" w:sz="4" w:space="0" w:color="BFBFBF"/>
            </w:tcBorders>
          </w:tcPr>
          <w:p w14:paraId="3C8D9491" w14:textId="77777777" w:rsidR="00D61FCF" w:rsidRPr="00320C1C" w:rsidRDefault="00D61FCF" w:rsidP="00F7591E">
            <w:pPr>
              <w:ind w:left="1"/>
              <w:rPr>
                <w:sz w:val="22"/>
              </w:rPr>
            </w:pPr>
            <w:r w:rsidRPr="00320C1C">
              <w:rPr>
                <w:sz w:val="22"/>
              </w:rPr>
              <w:t xml:space="preserve">8 March </w:t>
            </w:r>
          </w:p>
        </w:tc>
        <w:tc>
          <w:tcPr>
            <w:tcW w:w="1170" w:type="dxa"/>
            <w:tcBorders>
              <w:top w:val="single" w:sz="4" w:space="0" w:color="BFBFBF"/>
              <w:left w:val="single" w:sz="4" w:space="0" w:color="BFBFBF"/>
              <w:bottom w:val="single" w:sz="4" w:space="0" w:color="BFBFBF"/>
              <w:right w:val="single" w:sz="4" w:space="0" w:color="BFBFBF"/>
            </w:tcBorders>
          </w:tcPr>
          <w:p w14:paraId="1E89609C" w14:textId="77777777" w:rsidR="00D61FCF" w:rsidRPr="00320C1C" w:rsidRDefault="00D61FCF" w:rsidP="00F7591E">
            <w:pPr>
              <w:ind w:left="1"/>
              <w:rPr>
                <w:sz w:val="22"/>
              </w:rPr>
            </w:pPr>
            <w:r w:rsidRPr="00320C1C">
              <w:rPr>
                <w:sz w:val="22"/>
              </w:rPr>
              <w:t xml:space="preserve">Utkarsh </w:t>
            </w:r>
          </w:p>
        </w:tc>
        <w:tc>
          <w:tcPr>
            <w:tcW w:w="2521" w:type="dxa"/>
            <w:tcBorders>
              <w:top w:val="single" w:sz="4" w:space="0" w:color="BFBFBF"/>
              <w:left w:val="single" w:sz="4" w:space="0" w:color="BFBFBF"/>
              <w:bottom w:val="single" w:sz="4" w:space="0" w:color="BFBFBF"/>
              <w:right w:val="single" w:sz="4" w:space="0" w:color="BFBFBF"/>
            </w:tcBorders>
          </w:tcPr>
          <w:p w14:paraId="174C03A9" w14:textId="77777777" w:rsidR="00D61FCF" w:rsidRPr="00320C1C" w:rsidRDefault="00D61FCF" w:rsidP="00F7591E">
            <w:pPr>
              <w:rPr>
                <w:sz w:val="22"/>
              </w:rPr>
            </w:pPr>
            <w:r w:rsidRPr="00320C1C">
              <w:rPr>
                <w:sz w:val="22"/>
              </w:rPr>
              <w:t xml:space="preserve"> </w:t>
            </w:r>
          </w:p>
        </w:tc>
      </w:tr>
      <w:tr w:rsidR="00D61FCF" w:rsidRPr="00320C1C" w14:paraId="4E221FEE" w14:textId="77777777" w:rsidTr="006831F9">
        <w:trPr>
          <w:trHeight w:val="275"/>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4500EC14" w14:textId="77777777" w:rsidR="00D61FCF" w:rsidRPr="00320C1C" w:rsidRDefault="00D61FCF" w:rsidP="00F7591E">
            <w:pPr>
              <w:rPr>
                <w:sz w:val="22"/>
              </w:rPr>
            </w:pPr>
            <w:r w:rsidRPr="00320C1C">
              <w:rPr>
                <w:rFonts w:ascii="Calibri" w:eastAsia="Calibri" w:hAnsi="Calibri" w:cs="Calibri"/>
                <w:b/>
                <w:sz w:val="22"/>
              </w:rPr>
              <w:t xml:space="preserve">   1.4 Final Compilation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4F6D8A50" w14:textId="77777777" w:rsidR="00D61FCF" w:rsidRPr="00320C1C" w:rsidRDefault="00D61FCF" w:rsidP="00F7591E">
            <w:pPr>
              <w:ind w:left="1"/>
              <w:rPr>
                <w:sz w:val="22"/>
              </w:rPr>
            </w:pPr>
            <w:r w:rsidRPr="00320C1C">
              <w:rPr>
                <w:sz w:val="22"/>
              </w:rPr>
              <w:t xml:space="preserve">17 March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3860111B" w14:textId="77777777" w:rsidR="00D61FCF" w:rsidRPr="00320C1C" w:rsidRDefault="00D61FCF" w:rsidP="00F7591E">
            <w:pPr>
              <w:ind w:left="1"/>
              <w:rPr>
                <w:sz w:val="22"/>
              </w:rPr>
            </w:pPr>
            <w:r w:rsidRPr="00320C1C">
              <w:rPr>
                <w:sz w:val="22"/>
              </w:rPr>
              <w:t xml:space="preserve">Ashish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587CFDD1" w14:textId="77777777" w:rsidR="00D61FCF" w:rsidRPr="00320C1C" w:rsidRDefault="00D61FCF" w:rsidP="00F7591E">
            <w:pPr>
              <w:rPr>
                <w:sz w:val="22"/>
              </w:rPr>
            </w:pPr>
            <w:r w:rsidRPr="00320C1C">
              <w:rPr>
                <w:sz w:val="22"/>
              </w:rPr>
              <w:t xml:space="preserve"> </w:t>
            </w:r>
            <w:r w:rsidR="009269B3" w:rsidRPr="00320C1C">
              <w:rPr>
                <w:sz w:val="22"/>
              </w:rPr>
              <w:t>Done at the last</w:t>
            </w:r>
          </w:p>
        </w:tc>
      </w:tr>
      <w:tr w:rsidR="00D61FCF" w:rsidRPr="00320C1C" w14:paraId="3EE60F85" w14:textId="77777777" w:rsidTr="006831F9">
        <w:trPr>
          <w:trHeight w:val="283"/>
        </w:trPr>
        <w:tc>
          <w:tcPr>
            <w:tcW w:w="3949" w:type="dxa"/>
            <w:tcBorders>
              <w:top w:val="single" w:sz="4" w:space="0" w:color="BFBFBF"/>
              <w:left w:val="single" w:sz="4" w:space="0" w:color="BFBFBF"/>
              <w:bottom w:val="single" w:sz="4" w:space="0" w:color="BFBFBF"/>
              <w:right w:val="single" w:sz="4" w:space="0" w:color="BFBFBF"/>
            </w:tcBorders>
          </w:tcPr>
          <w:p w14:paraId="0E2FC19C" w14:textId="77777777" w:rsidR="00D61FCF" w:rsidRPr="00320C1C" w:rsidRDefault="00D61FCF" w:rsidP="00F7591E">
            <w:pPr>
              <w:rPr>
                <w:sz w:val="22"/>
              </w:rPr>
            </w:pPr>
            <w:r w:rsidRPr="00320C1C">
              <w:rPr>
                <w:rFonts w:ascii="Calibri" w:eastAsia="Calibri" w:hAnsi="Calibri" w:cs="Calibri"/>
                <w:b/>
                <w:sz w:val="22"/>
              </w:rPr>
              <w:t xml:space="preserve">2. Circuit Design </w:t>
            </w:r>
          </w:p>
        </w:tc>
        <w:tc>
          <w:tcPr>
            <w:tcW w:w="1710" w:type="dxa"/>
            <w:tcBorders>
              <w:top w:val="single" w:sz="4" w:space="0" w:color="BFBFBF"/>
              <w:left w:val="single" w:sz="4" w:space="0" w:color="BFBFBF"/>
              <w:bottom w:val="single" w:sz="4" w:space="0" w:color="BFBFBF"/>
              <w:right w:val="single" w:sz="4" w:space="0" w:color="BFBFBF"/>
            </w:tcBorders>
          </w:tcPr>
          <w:p w14:paraId="59233079" w14:textId="77777777" w:rsidR="00D61FCF" w:rsidRPr="00320C1C" w:rsidRDefault="00D61FCF" w:rsidP="00F7591E">
            <w:pPr>
              <w:ind w:left="1"/>
              <w:rPr>
                <w:sz w:val="22"/>
              </w:rPr>
            </w:pPr>
            <w:r w:rsidRPr="00320C1C">
              <w:rPr>
                <w:sz w:val="22"/>
              </w:rPr>
              <w:t xml:space="preserve">18 March </w:t>
            </w:r>
          </w:p>
        </w:tc>
        <w:tc>
          <w:tcPr>
            <w:tcW w:w="1170" w:type="dxa"/>
            <w:tcBorders>
              <w:top w:val="single" w:sz="4" w:space="0" w:color="BFBFBF"/>
              <w:left w:val="single" w:sz="4" w:space="0" w:color="BFBFBF"/>
              <w:bottom w:val="single" w:sz="4" w:space="0" w:color="BFBFBF"/>
              <w:right w:val="single" w:sz="4" w:space="0" w:color="BFBFBF"/>
            </w:tcBorders>
          </w:tcPr>
          <w:p w14:paraId="360771A4" w14:textId="77777777" w:rsidR="00D61FCF" w:rsidRPr="00320C1C" w:rsidRDefault="00D61FCF" w:rsidP="00F7591E">
            <w:pPr>
              <w:ind w:left="1"/>
              <w:rPr>
                <w:sz w:val="22"/>
              </w:rPr>
            </w:pPr>
            <w:r w:rsidRPr="00320C1C">
              <w:rPr>
                <w:sz w:val="22"/>
              </w:rPr>
              <w:t xml:space="preserve">Utkarsh </w:t>
            </w:r>
          </w:p>
        </w:tc>
        <w:tc>
          <w:tcPr>
            <w:tcW w:w="2521" w:type="dxa"/>
            <w:tcBorders>
              <w:top w:val="single" w:sz="4" w:space="0" w:color="BFBFBF"/>
              <w:left w:val="single" w:sz="4" w:space="0" w:color="BFBFBF"/>
              <w:bottom w:val="single" w:sz="4" w:space="0" w:color="BFBFBF"/>
              <w:right w:val="single" w:sz="4" w:space="0" w:color="BFBFBF"/>
            </w:tcBorders>
          </w:tcPr>
          <w:p w14:paraId="569F78B1" w14:textId="77777777" w:rsidR="00D61FCF" w:rsidRPr="00320C1C" w:rsidRDefault="00D61FCF" w:rsidP="00F7591E">
            <w:pPr>
              <w:rPr>
                <w:sz w:val="22"/>
              </w:rPr>
            </w:pPr>
            <w:r w:rsidRPr="00320C1C">
              <w:rPr>
                <w:sz w:val="22"/>
              </w:rPr>
              <w:t xml:space="preserve"> </w:t>
            </w:r>
            <w:r w:rsidR="009269B3" w:rsidRPr="00320C1C">
              <w:rPr>
                <w:sz w:val="22"/>
              </w:rPr>
              <w:t xml:space="preserve"> On time</w:t>
            </w:r>
          </w:p>
        </w:tc>
      </w:tr>
      <w:tr w:rsidR="00D61FCF" w:rsidRPr="00320C1C" w14:paraId="0396A939" w14:textId="77777777" w:rsidTr="006831F9">
        <w:trPr>
          <w:trHeight w:val="276"/>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1AEE2667" w14:textId="77777777" w:rsidR="00D61FCF" w:rsidRPr="00320C1C" w:rsidRDefault="00D61FCF" w:rsidP="00F7591E">
            <w:pPr>
              <w:rPr>
                <w:sz w:val="22"/>
              </w:rPr>
            </w:pPr>
            <w:r w:rsidRPr="00320C1C">
              <w:rPr>
                <w:rFonts w:ascii="Calibri" w:eastAsia="Calibri" w:hAnsi="Calibri" w:cs="Calibri"/>
                <w:b/>
                <w:sz w:val="22"/>
              </w:rPr>
              <w:t xml:space="preserve">3. Assembling Circuit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3D440307" w14:textId="77777777" w:rsidR="00D61FCF" w:rsidRPr="00320C1C" w:rsidRDefault="00D61FCF" w:rsidP="00F7591E">
            <w:pPr>
              <w:ind w:left="1"/>
              <w:rPr>
                <w:sz w:val="22"/>
              </w:rPr>
            </w:pPr>
            <w:r w:rsidRPr="00320C1C">
              <w:rPr>
                <w:sz w:val="22"/>
              </w:rPr>
              <w:t xml:space="preserve">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7534F390" w14:textId="77777777" w:rsidR="00D61FCF" w:rsidRPr="00320C1C" w:rsidRDefault="00D61FCF" w:rsidP="00F7591E">
            <w:pPr>
              <w:ind w:left="1"/>
              <w:rPr>
                <w:sz w:val="22"/>
              </w:rPr>
            </w:pPr>
            <w:r w:rsidRPr="00320C1C">
              <w:rPr>
                <w:sz w:val="22"/>
              </w:rPr>
              <w:t xml:space="preserve">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0B70DB38" w14:textId="77777777" w:rsidR="00D61FCF" w:rsidRPr="00320C1C" w:rsidRDefault="00D61FCF" w:rsidP="00F7591E">
            <w:pPr>
              <w:rPr>
                <w:sz w:val="22"/>
              </w:rPr>
            </w:pPr>
            <w:r w:rsidRPr="00320C1C">
              <w:rPr>
                <w:sz w:val="22"/>
              </w:rPr>
              <w:t xml:space="preserve"> </w:t>
            </w:r>
          </w:p>
        </w:tc>
      </w:tr>
      <w:tr w:rsidR="00D61FCF" w:rsidRPr="00320C1C" w14:paraId="13DAFA6E" w14:textId="77777777" w:rsidTr="006831F9">
        <w:trPr>
          <w:trHeight w:val="281"/>
        </w:trPr>
        <w:tc>
          <w:tcPr>
            <w:tcW w:w="3949" w:type="dxa"/>
            <w:tcBorders>
              <w:top w:val="single" w:sz="4" w:space="0" w:color="BFBFBF"/>
              <w:left w:val="single" w:sz="4" w:space="0" w:color="BFBFBF"/>
              <w:bottom w:val="single" w:sz="4" w:space="0" w:color="BFBFBF"/>
              <w:right w:val="single" w:sz="4" w:space="0" w:color="BFBFBF"/>
            </w:tcBorders>
          </w:tcPr>
          <w:p w14:paraId="45E693D3" w14:textId="77777777" w:rsidR="00D61FCF" w:rsidRPr="00320C1C" w:rsidRDefault="00D61FCF" w:rsidP="00F7591E">
            <w:pPr>
              <w:rPr>
                <w:sz w:val="22"/>
              </w:rPr>
            </w:pPr>
            <w:r w:rsidRPr="00320C1C">
              <w:rPr>
                <w:rFonts w:ascii="Calibri" w:eastAsia="Calibri" w:hAnsi="Calibri" w:cs="Calibri"/>
                <w:b/>
                <w:sz w:val="22"/>
              </w:rPr>
              <w:t xml:space="preserve">    3.1 Procuring Hardware </w:t>
            </w:r>
          </w:p>
        </w:tc>
        <w:tc>
          <w:tcPr>
            <w:tcW w:w="1710" w:type="dxa"/>
            <w:tcBorders>
              <w:top w:val="single" w:sz="4" w:space="0" w:color="BFBFBF"/>
              <w:left w:val="single" w:sz="4" w:space="0" w:color="BFBFBF"/>
              <w:bottom w:val="single" w:sz="4" w:space="0" w:color="BFBFBF"/>
              <w:right w:val="single" w:sz="4" w:space="0" w:color="BFBFBF"/>
            </w:tcBorders>
          </w:tcPr>
          <w:p w14:paraId="39C1CE42" w14:textId="77777777" w:rsidR="00D61FCF" w:rsidRPr="00320C1C" w:rsidRDefault="00D61FCF" w:rsidP="00F7591E">
            <w:pPr>
              <w:ind w:left="1"/>
              <w:rPr>
                <w:sz w:val="22"/>
              </w:rPr>
            </w:pPr>
            <w:r w:rsidRPr="00320C1C">
              <w:rPr>
                <w:sz w:val="22"/>
              </w:rPr>
              <w:t xml:space="preserve">19 March </w:t>
            </w:r>
          </w:p>
        </w:tc>
        <w:tc>
          <w:tcPr>
            <w:tcW w:w="1170" w:type="dxa"/>
            <w:tcBorders>
              <w:top w:val="single" w:sz="4" w:space="0" w:color="BFBFBF"/>
              <w:left w:val="single" w:sz="4" w:space="0" w:color="BFBFBF"/>
              <w:bottom w:val="single" w:sz="4" w:space="0" w:color="BFBFBF"/>
              <w:right w:val="single" w:sz="4" w:space="0" w:color="BFBFBF"/>
            </w:tcBorders>
          </w:tcPr>
          <w:p w14:paraId="5B129430" w14:textId="77777777" w:rsidR="00D61FCF" w:rsidRPr="00320C1C" w:rsidRDefault="00D61FCF" w:rsidP="00F7591E">
            <w:pPr>
              <w:ind w:left="1"/>
              <w:rPr>
                <w:sz w:val="22"/>
              </w:rPr>
            </w:pPr>
            <w:r w:rsidRPr="00320C1C">
              <w:rPr>
                <w:sz w:val="22"/>
              </w:rPr>
              <w:t xml:space="preserve">Both </w:t>
            </w:r>
          </w:p>
        </w:tc>
        <w:tc>
          <w:tcPr>
            <w:tcW w:w="2521" w:type="dxa"/>
            <w:tcBorders>
              <w:top w:val="single" w:sz="4" w:space="0" w:color="BFBFBF"/>
              <w:left w:val="single" w:sz="4" w:space="0" w:color="BFBFBF"/>
              <w:bottom w:val="single" w:sz="4" w:space="0" w:color="BFBFBF"/>
              <w:right w:val="single" w:sz="4" w:space="0" w:color="BFBFBF"/>
            </w:tcBorders>
          </w:tcPr>
          <w:p w14:paraId="72CBE9F3" w14:textId="77777777" w:rsidR="00D61FCF" w:rsidRPr="00320C1C" w:rsidRDefault="00D61FCF" w:rsidP="00F7591E">
            <w:pPr>
              <w:rPr>
                <w:sz w:val="22"/>
              </w:rPr>
            </w:pPr>
            <w:r w:rsidRPr="00320C1C">
              <w:rPr>
                <w:sz w:val="22"/>
              </w:rPr>
              <w:t xml:space="preserve"> </w:t>
            </w:r>
            <w:r w:rsidR="009269B3" w:rsidRPr="00320C1C">
              <w:rPr>
                <w:sz w:val="22"/>
              </w:rPr>
              <w:t>Delayed by a week</w:t>
            </w:r>
          </w:p>
        </w:tc>
      </w:tr>
      <w:tr w:rsidR="00D61FCF" w:rsidRPr="00320C1C" w14:paraId="7423DBE7" w14:textId="77777777" w:rsidTr="006831F9">
        <w:trPr>
          <w:trHeight w:val="277"/>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52C5F7D8" w14:textId="77777777" w:rsidR="00D61FCF" w:rsidRPr="00320C1C" w:rsidRDefault="00D61FCF" w:rsidP="00F7591E">
            <w:pPr>
              <w:rPr>
                <w:sz w:val="22"/>
              </w:rPr>
            </w:pPr>
            <w:r w:rsidRPr="00320C1C">
              <w:rPr>
                <w:rFonts w:ascii="Calibri" w:eastAsia="Calibri" w:hAnsi="Calibri" w:cs="Calibri"/>
                <w:b/>
                <w:sz w:val="22"/>
              </w:rPr>
              <w:t xml:space="preserve">    3.2 Keypad Interfacing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0FC207EB" w14:textId="77777777" w:rsidR="00D61FCF" w:rsidRPr="00320C1C" w:rsidRDefault="00D61FCF" w:rsidP="00F7591E">
            <w:pPr>
              <w:ind w:left="1"/>
              <w:rPr>
                <w:sz w:val="22"/>
              </w:rPr>
            </w:pPr>
            <w:r w:rsidRPr="00320C1C">
              <w:rPr>
                <w:sz w:val="22"/>
              </w:rPr>
              <w:t xml:space="preserve">19 March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21B66BCF" w14:textId="77777777" w:rsidR="00D61FCF" w:rsidRPr="00320C1C" w:rsidRDefault="00D61FCF" w:rsidP="00F7591E">
            <w:pPr>
              <w:ind w:left="1"/>
              <w:rPr>
                <w:sz w:val="22"/>
              </w:rPr>
            </w:pPr>
            <w:r w:rsidRPr="00320C1C">
              <w:rPr>
                <w:sz w:val="22"/>
              </w:rPr>
              <w:t xml:space="preserve">Ashish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6E52A8D5" w14:textId="77777777" w:rsidR="00D61FCF" w:rsidRPr="00320C1C" w:rsidRDefault="009269B3" w:rsidP="00F7591E">
            <w:pPr>
              <w:rPr>
                <w:sz w:val="22"/>
              </w:rPr>
            </w:pPr>
            <w:r w:rsidRPr="00320C1C">
              <w:rPr>
                <w:sz w:val="22"/>
              </w:rPr>
              <w:t>Done at the start</w:t>
            </w:r>
          </w:p>
        </w:tc>
      </w:tr>
      <w:tr w:rsidR="00D61FCF" w:rsidRPr="00320C1C" w14:paraId="597E7315" w14:textId="77777777" w:rsidTr="006831F9">
        <w:trPr>
          <w:trHeight w:val="281"/>
        </w:trPr>
        <w:tc>
          <w:tcPr>
            <w:tcW w:w="3949" w:type="dxa"/>
            <w:tcBorders>
              <w:top w:val="single" w:sz="4" w:space="0" w:color="BFBFBF"/>
              <w:left w:val="single" w:sz="4" w:space="0" w:color="BFBFBF"/>
              <w:bottom w:val="single" w:sz="4" w:space="0" w:color="BFBFBF"/>
              <w:right w:val="single" w:sz="4" w:space="0" w:color="BFBFBF"/>
            </w:tcBorders>
          </w:tcPr>
          <w:p w14:paraId="1EB815BF" w14:textId="77777777" w:rsidR="00D61FCF" w:rsidRPr="00320C1C" w:rsidRDefault="00D61FCF" w:rsidP="00F7591E">
            <w:pPr>
              <w:rPr>
                <w:sz w:val="22"/>
              </w:rPr>
            </w:pPr>
            <w:r w:rsidRPr="00320C1C">
              <w:rPr>
                <w:rFonts w:ascii="Calibri" w:eastAsia="Calibri" w:hAnsi="Calibri" w:cs="Calibri"/>
                <w:b/>
                <w:sz w:val="22"/>
              </w:rPr>
              <w:t xml:space="preserve">    3.3  LED Matrix Interfacing </w:t>
            </w:r>
          </w:p>
        </w:tc>
        <w:tc>
          <w:tcPr>
            <w:tcW w:w="1710" w:type="dxa"/>
            <w:tcBorders>
              <w:top w:val="single" w:sz="4" w:space="0" w:color="BFBFBF"/>
              <w:left w:val="single" w:sz="4" w:space="0" w:color="BFBFBF"/>
              <w:bottom w:val="single" w:sz="4" w:space="0" w:color="BFBFBF"/>
              <w:right w:val="single" w:sz="4" w:space="0" w:color="BFBFBF"/>
            </w:tcBorders>
          </w:tcPr>
          <w:p w14:paraId="1726F85C" w14:textId="77777777" w:rsidR="00D61FCF" w:rsidRPr="00320C1C" w:rsidRDefault="00D61FCF" w:rsidP="00F7591E">
            <w:pPr>
              <w:ind w:left="1"/>
              <w:rPr>
                <w:sz w:val="22"/>
              </w:rPr>
            </w:pPr>
            <w:r w:rsidRPr="00320C1C">
              <w:rPr>
                <w:sz w:val="22"/>
              </w:rPr>
              <w:t xml:space="preserve">20 March </w:t>
            </w:r>
          </w:p>
        </w:tc>
        <w:tc>
          <w:tcPr>
            <w:tcW w:w="1170" w:type="dxa"/>
            <w:tcBorders>
              <w:top w:val="single" w:sz="4" w:space="0" w:color="BFBFBF"/>
              <w:left w:val="single" w:sz="4" w:space="0" w:color="BFBFBF"/>
              <w:bottom w:val="single" w:sz="4" w:space="0" w:color="BFBFBF"/>
              <w:right w:val="single" w:sz="4" w:space="0" w:color="BFBFBF"/>
            </w:tcBorders>
          </w:tcPr>
          <w:p w14:paraId="4D12AF32" w14:textId="77777777" w:rsidR="00D61FCF" w:rsidRPr="00320C1C" w:rsidRDefault="00D61FCF" w:rsidP="00F7591E">
            <w:pPr>
              <w:ind w:left="1"/>
              <w:rPr>
                <w:sz w:val="22"/>
              </w:rPr>
            </w:pPr>
            <w:r w:rsidRPr="00320C1C">
              <w:rPr>
                <w:sz w:val="22"/>
              </w:rPr>
              <w:t xml:space="preserve">Both </w:t>
            </w:r>
          </w:p>
        </w:tc>
        <w:tc>
          <w:tcPr>
            <w:tcW w:w="2521" w:type="dxa"/>
            <w:tcBorders>
              <w:top w:val="single" w:sz="4" w:space="0" w:color="BFBFBF"/>
              <w:left w:val="single" w:sz="4" w:space="0" w:color="BFBFBF"/>
              <w:bottom w:val="single" w:sz="4" w:space="0" w:color="BFBFBF"/>
              <w:right w:val="single" w:sz="4" w:space="0" w:color="BFBFBF"/>
            </w:tcBorders>
          </w:tcPr>
          <w:p w14:paraId="60D7FFD5" w14:textId="77777777" w:rsidR="00D61FCF" w:rsidRPr="00320C1C" w:rsidRDefault="009269B3" w:rsidP="00F7591E">
            <w:pPr>
              <w:rPr>
                <w:sz w:val="22"/>
              </w:rPr>
            </w:pPr>
            <w:r w:rsidRPr="00320C1C">
              <w:rPr>
                <w:sz w:val="22"/>
              </w:rPr>
              <w:t>Delayed by a week</w:t>
            </w:r>
          </w:p>
        </w:tc>
      </w:tr>
      <w:tr w:rsidR="00D61FCF" w:rsidRPr="00320C1C" w14:paraId="1BE77649" w14:textId="77777777" w:rsidTr="006831F9">
        <w:trPr>
          <w:trHeight w:val="276"/>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6311CB43" w14:textId="77777777" w:rsidR="00D61FCF" w:rsidRPr="00320C1C" w:rsidRDefault="00D61FCF" w:rsidP="00F7591E">
            <w:pPr>
              <w:rPr>
                <w:sz w:val="22"/>
              </w:rPr>
            </w:pPr>
            <w:r w:rsidRPr="00320C1C">
              <w:rPr>
                <w:rFonts w:ascii="Calibri" w:eastAsia="Calibri" w:hAnsi="Calibri" w:cs="Calibri"/>
                <w:b/>
                <w:sz w:val="22"/>
              </w:rPr>
              <w:t xml:space="preserve">    3.4 Final Circuit Integration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3CAFB2FD" w14:textId="77777777" w:rsidR="00D61FCF" w:rsidRPr="00320C1C" w:rsidRDefault="00D61FCF" w:rsidP="00F7591E">
            <w:pPr>
              <w:ind w:left="1"/>
              <w:rPr>
                <w:sz w:val="22"/>
              </w:rPr>
            </w:pPr>
            <w:r w:rsidRPr="00320C1C">
              <w:rPr>
                <w:sz w:val="22"/>
              </w:rPr>
              <w:t xml:space="preserve">24 March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3B727218" w14:textId="77777777" w:rsidR="00D61FCF" w:rsidRPr="00320C1C" w:rsidRDefault="00D61FCF" w:rsidP="00F7591E">
            <w:pPr>
              <w:ind w:left="1"/>
              <w:rPr>
                <w:sz w:val="22"/>
              </w:rPr>
            </w:pPr>
            <w:r w:rsidRPr="00320C1C">
              <w:rPr>
                <w:sz w:val="22"/>
              </w:rPr>
              <w:t xml:space="preserve">Utkarsh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308FE8EC" w14:textId="77777777" w:rsidR="00D61FCF" w:rsidRPr="00320C1C" w:rsidRDefault="00D61FCF" w:rsidP="00F7591E">
            <w:pPr>
              <w:rPr>
                <w:sz w:val="22"/>
              </w:rPr>
            </w:pPr>
            <w:r w:rsidRPr="00320C1C">
              <w:rPr>
                <w:sz w:val="22"/>
              </w:rPr>
              <w:t xml:space="preserve"> </w:t>
            </w:r>
            <w:r w:rsidR="009269B3" w:rsidRPr="00320C1C">
              <w:rPr>
                <w:sz w:val="22"/>
              </w:rPr>
              <w:t>Two week delay due to unviability of led matrix of required specifications.</w:t>
            </w:r>
          </w:p>
        </w:tc>
      </w:tr>
      <w:tr w:rsidR="00D61FCF" w:rsidRPr="00320C1C" w14:paraId="2BBE9BB3" w14:textId="77777777" w:rsidTr="006831F9">
        <w:trPr>
          <w:trHeight w:val="281"/>
        </w:trPr>
        <w:tc>
          <w:tcPr>
            <w:tcW w:w="3949" w:type="dxa"/>
            <w:tcBorders>
              <w:top w:val="single" w:sz="4" w:space="0" w:color="BFBFBF"/>
              <w:left w:val="single" w:sz="4" w:space="0" w:color="BFBFBF"/>
              <w:bottom w:val="single" w:sz="4" w:space="0" w:color="BFBFBF"/>
              <w:right w:val="single" w:sz="4" w:space="0" w:color="BFBFBF"/>
            </w:tcBorders>
          </w:tcPr>
          <w:p w14:paraId="19B18C1D" w14:textId="77777777" w:rsidR="00D61FCF" w:rsidRPr="00320C1C" w:rsidRDefault="00D61FCF" w:rsidP="00F7591E">
            <w:pPr>
              <w:rPr>
                <w:sz w:val="22"/>
              </w:rPr>
            </w:pPr>
            <w:r w:rsidRPr="00320C1C">
              <w:rPr>
                <w:rFonts w:ascii="Calibri" w:eastAsia="Calibri" w:hAnsi="Calibri" w:cs="Calibri"/>
                <w:b/>
                <w:sz w:val="22"/>
              </w:rPr>
              <w:t xml:space="preserve">4. Testing and Debugging </w:t>
            </w:r>
          </w:p>
        </w:tc>
        <w:tc>
          <w:tcPr>
            <w:tcW w:w="1710" w:type="dxa"/>
            <w:tcBorders>
              <w:top w:val="single" w:sz="4" w:space="0" w:color="BFBFBF"/>
              <w:left w:val="single" w:sz="4" w:space="0" w:color="BFBFBF"/>
              <w:bottom w:val="single" w:sz="4" w:space="0" w:color="BFBFBF"/>
              <w:right w:val="single" w:sz="4" w:space="0" w:color="BFBFBF"/>
            </w:tcBorders>
          </w:tcPr>
          <w:p w14:paraId="4B58F3D9" w14:textId="77777777" w:rsidR="00D61FCF" w:rsidRPr="00320C1C" w:rsidRDefault="00D61FCF" w:rsidP="00F7591E">
            <w:pPr>
              <w:ind w:left="1"/>
              <w:rPr>
                <w:sz w:val="22"/>
              </w:rPr>
            </w:pPr>
            <w:r w:rsidRPr="00320C1C">
              <w:rPr>
                <w:sz w:val="22"/>
              </w:rPr>
              <w:t xml:space="preserve"> </w:t>
            </w:r>
          </w:p>
        </w:tc>
        <w:tc>
          <w:tcPr>
            <w:tcW w:w="1170" w:type="dxa"/>
            <w:tcBorders>
              <w:top w:val="single" w:sz="4" w:space="0" w:color="BFBFBF"/>
              <w:left w:val="single" w:sz="4" w:space="0" w:color="BFBFBF"/>
              <w:bottom w:val="single" w:sz="4" w:space="0" w:color="BFBFBF"/>
              <w:right w:val="single" w:sz="4" w:space="0" w:color="BFBFBF"/>
            </w:tcBorders>
          </w:tcPr>
          <w:p w14:paraId="2E8FB854" w14:textId="77777777" w:rsidR="00D61FCF" w:rsidRPr="00320C1C" w:rsidRDefault="00D61FCF" w:rsidP="00F7591E">
            <w:pPr>
              <w:ind w:left="1"/>
              <w:rPr>
                <w:sz w:val="22"/>
              </w:rPr>
            </w:pPr>
            <w:r w:rsidRPr="00320C1C">
              <w:rPr>
                <w:sz w:val="22"/>
              </w:rPr>
              <w:t xml:space="preserve"> </w:t>
            </w:r>
          </w:p>
        </w:tc>
        <w:tc>
          <w:tcPr>
            <w:tcW w:w="2521" w:type="dxa"/>
            <w:tcBorders>
              <w:top w:val="single" w:sz="4" w:space="0" w:color="BFBFBF"/>
              <w:left w:val="single" w:sz="4" w:space="0" w:color="BFBFBF"/>
              <w:bottom w:val="single" w:sz="4" w:space="0" w:color="BFBFBF"/>
              <w:right w:val="single" w:sz="4" w:space="0" w:color="BFBFBF"/>
            </w:tcBorders>
          </w:tcPr>
          <w:p w14:paraId="5A9F48F4" w14:textId="77777777" w:rsidR="00D61FCF" w:rsidRPr="00320C1C" w:rsidRDefault="00D61FCF" w:rsidP="00F7591E">
            <w:pPr>
              <w:rPr>
                <w:sz w:val="22"/>
              </w:rPr>
            </w:pPr>
            <w:r w:rsidRPr="00320C1C">
              <w:rPr>
                <w:sz w:val="22"/>
              </w:rPr>
              <w:t xml:space="preserve"> </w:t>
            </w:r>
          </w:p>
        </w:tc>
      </w:tr>
      <w:tr w:rsidR="00D61FCF" w:rsidRPr="00320C1C" w14:paraId="64180A5E" w14:textId="77777777" w:rsidTr="006831F9">
        <w:trPr>
          <w:trHeight w:val="276"/>
        </w:trPr>
        <w:tc>
          <w:tcPr>
            <w:tcW w:w="3949" w:type="dxa"/>
            <w:tcBorders>
              <w:top w:val="single" w:sz="4" w:space="0" w:color="BFBFBF"/>
              <w:left w:val="single" w:sz="4" w:space="0" w:color="BFBFBF"/>
              <w:bottom w:val="single" w:sz="4" w:space="0" w:color="BFBFBF"/>
              <w:right w:val="single" w:sz="4" w:space="0" w:color="BFBFBF"/>
            </w:tcBorders>
            <w:shd w:val="clear" w:color="auto" w:fill="F2F2F2"/>
          </w:tcPr>
          <w:p w14:paraId="4A67DA73" w14:textId="77777777" w:rsidR="00D61FCF" w:rsidRPr="00320C1C" w:rsidRDefault="00D61FCF" w:rsidP="00F7591E">
            <w:pPr>
              <w:rPr>
                <w:sz w:val="22"/>
              </w:rPr>
            </w:pPr>
            <w:r w:rsidRPr="00320C1C">
              <w:rPr>
                <w:rFonts w:ascii="Calibri" w:eastAsia="Calibri" w:hAnsi="Calibri" w:cs="Calibri"/>
                <w:b/>
                <w:sz w:val="22"/>
              </w:rPr>
              <w:t xml:space="preserve">    4.1 Code testing, debugging and simulation </w:t>
            </w:r>
          </w:p>
        </w:tc>
        <w:tc>
          <w:tcPr>
            <w:tcW w:w="1710" w:type="dxa"/>
            <w:tcBorders>
              <w:top w:val="single" w:sz="4" w:space="0" w:color="BFBFBF"/>
              <w:left w:val="single" w:sz="4" w:space="0" w:color="BFBFBF"/>
              <w:bottom w:val="single" w:sz="4" w:space="0" w:color="BFBFBF"/>
              <w:right w:val="single" w:sz="4" w:space="0" w:color="BFBFBF"/>
            </w:tcBorders>
            <w:shd w:val="clear" w:color="auto" w:fill="F2F2F2"/>
          </w:tcPr>
          <w:p w14:paraId="0D343F01" w14:textId="77777777" w:rsidR="00D61FCF" w:rsidRPr="00320C1C" w:rsidRDefault="00D61FCF" w:rsidP="00F7591E">
            <w:pPr>
              <w:ind w:left="1"/>
              <w:rPr>
                <w:sz w:val="22"/>
              </w:rPr>
            </w:pPr>
            <w:r w:rsidRPr="00320C1C">
              <w:rPr>
                <w:sz w:val="22"/>
              </w:rPr>
              <w:t xml:space="preserve">27 March </w:t>
            </w:r>
          </w:p>
        </w:tc>
        <w:tc>
          <w:tcPr>
            <w:tcW w:w="1170" w:type="dxa"/>
            <w:tcBorders>
              <w:top w:val="single" w:sz="4" w:space="0" w:color="BFBFBF"/>
              <w:left w:val="single" w:sz="4" w:space="0" w:color="BFBFBF"/>
              <w:bottom w:val="single" w:sz="4" w:space="0" w:color="BFBFBF"/>
              <w:right w:val="single" w:sz="4" w:space="0" w:color="BFBFBF"/>
            </w:tcBorders>
            <w:shd w:val="clear" w:color="auto" w:fill="F2F2F2"/>
          </w:tcPr>
          <w:p w14:paraId="2861B8F2" w14:textId="77777777" w:rsidR="00D61FCF" w:rsidRPr="00320C1C" w:rsidRDefault="00D61FCF" w:rsidP="00F7591E">
            <w:pPr>
              <w:ind w:left="1"/>
              <w:rPr>
                <w:sz w:val="22"/>
              </w:rPr>
            </w:pPr>
            <w:r w:rsidRPr="00320C1C">
              <w:rPr>
                <w:sz w:val="22"/>
              </w:rPr>
              <w:t xml:space="preserve">Ashish </w:t>
            </w:r>
          </w:p>
        </w:tc>
        <w:tc>
          <w:tcPr>
            <w:tcW w:w="2521" w:type="dxa"/>
            <w:tcBorders>
              <w:top w:val="single" w:sz="4" w:space="0" w:color="BFBFBF"/>
              <w:left w:val="single" w:sz="4" w:space="0" w:color="BFBFBF"/>
              <w:bottom w:val="single" w:sz="4" w:space="0" w:color="BFBFBF"/>
              <w:right w:val="single" w:sz="4" w:space="0" w:color="BFBFBF"/>
            </w:tcBorders>
            <w:shd w:val="clear" w:color="auto" w:fill="F2F2F2"/>
          </w:tcPr>
          <w:p w14:paraId="4800DC81" w14:textId="77777777" w:rsidR="00D61FCF" w:rsidRPr="00320C1C" w:rsidRDefault="00D61FCF" w:rsidP="00F7591E">
            <w:pPr>
              <w:rPr>
                <w:sz w:val="22"/>
              </w:rPr>
            </w:pPr>
            <w:r w:rsidRPr="00320C1C">
              <w:rPr>
                <w:sz w:val="22"/>
              </w:rPr>
              <w:t xml:space="preserve"> </w:t>
            </w:r>
            <w:r w:rsidR="009269B3" w:rsidRPr="00320C1C">
              <w:rPr>
                <w:sz w:val="22"/>
              </w:rPr>
              <w:t>Delayed by a week as circuit integration was delayed.</w:t>
            </w:r>
          </w:p>
        </w:tc>
      </w:tr>
      <w:tr w:rsidR="00D61FCF" w:rsidRPr="00320C1C" w14:paraId="6E8BE40A" w14:textId="77777777" w:rsidTr="006831F9">
        <w:trPr>
          <w:trHeight w:val="280"/>
        </w:trPr>
        <w:tc>
          <w:tcPr>
            <w:tcW w:w="3949" w:type="dxa"/>
            <w:tcBorders>
              <w:top w:val="single" w:sz="4" w:space="0" w:color="BFBFBF"/>
              <w:left w:val="single" w:sz="4" w:space="0" w:color="BFBFBF"/>
              <w:bottom w:val="single" w:sz="4" w:space="0" w:color="BFBFBF"/>
              <w:right w:val="single" w:sz="4" w:space="0" w:color="BFBFBF"/>
            </w:tcBorders>
          </w:tcPr>
          <w:p w14:paraId="09529942" w14:textId="77777777" w:rsidR="00D61FCF" w:rsidRPr="00320C1C" w:rsidRDefault="00D61FCF" w:rsidP="00F7591E">
            <w:pPr>
              <w:rPr>
                <w:sz w:val="22"/>
              </w:rPr>
            </w:pPr>
            <w:r w:rsidRPr="00320C1C">
              <w:rPr>
                <w:rFonts w:ascii="Calibri" w:eastAsia="Calibri" w:hAnsi="Calibri" w:cs="Calibri"/>
                <w:b/>
                <w:sz w:val="22"/>
              </w:rPr>
              <w:t xml:space="preserve">    4.2 Circuit testing and debugging </w:t>
            </w:r>
          </w:p>
        </w:tc>
        <w:tc>
          <w:tcPr>
            <w:tcW w:w="1710" w:type="dxa"/>
            <w:tcBorders>
              <w:top w:val="single" w:sz="4" w:space="0" w:color="BFBFBF"/>
              <w:left w:val="single" w:sz="4" w:space="0" w:color="BFBFBF"/>
              <w:bottom w:val="single" w:sz="4" w:space="0" w:color="BFBFBF"/>
              <w:right w:val="single" w:sz="4" w:space="0" w:color="BFBFBF"/>
            </w:tcBorders>
          </w:tcPr>
          <w:p w14:paraId="40CE3C0A" w14:textId="77777777" w:rsidR="00D61FCF" w:rsidRPr="00320C1C" w:rsidRDefault="00D61FCF" w:rsidP="00F7591E">
            <w:pPr>
              <w:ind w:left="1"/>
              <w:rPr>
                <w:sz w:val="22"/>
              </w:rPr>
            </w:pPr>
            <w:r w:rsidRPr="00320C1C">
              <w:rPr>
                <w:sz w:val="22"/>
              </w:rPr>
              <w:t xml:space="preserve">30 March </w:t>
            </w:r>
          </w:p>
        </w:tc>
        <w:tc>
          <w:tcPr>
            <w:tcW w:w="1170" w:type="dxa"/>
            <w:tcBorders>
              <w:top w:val="single" w:sz="4" w:space="0" w:color="BFBFBF"/>
              <w:left w:val="single" w:sz="4" w:space="0" w:color="BFBFBF"/>
              <w:bottom w:val="single" w:sz="4" w:space="0" w:color="BFBFBF"/>
              <w:right w:val="single" w:sz="4" w:space="0" w:color="BFBFBF"/>
            </w:tcBorders>
          </w:tcPr>
          <w:p w14:paraId="42E214EA" w14:textId="77777777" w:rsidR="00D61FCF" w:rsidRPr="00320C1C" w:rsidRDefault="00D61FCF" w:rsidP="00F7591E">
            <w:pPr>
              <w:ind w:left="1"/>
              <w:rPr>
                <w:sz w:val="22"/>
              </w:rPr>
            </w:pPr>
            <w:r w:rsidRPr="00320C1C">
              <w:rPr>
                <w:sz w:val="22"/>
              </w:rPr>
              <w:t xml:space="preserve">Utkarsh </w:t>
            </w:r>
          </w:p>
        </w:tc>
        <w:tc>
          <w:tcPr>
            <w:tcW w:w="2521" w:type="dxa"/>
            <w:tcBorders>
              <w:top w:val="single" w:sz="4" w:space="0" w:color="BFBFBF"/>
              <w:left w:val="single" w:sz="4" w:space="0" w:color="BFBFBF"/>
              <w:bottom w:val="single" w:sz="4" w:space="0" w:color="BFBFBF"/>
              <w:right w:val="single" w:sz="4" w:space="0" w:color="BFBFBF"/>
            </w:tcBorders>
          </w:tcPr>
          <w:p w14:paraId="76492135" w14:textId="77777777" w:rsidR="00D61FCF" w:rsidRPr="00320C1C" w:rsidRDefault="00D61FCF" w:rsidP="00F7591E">
            <w:pPr>
              <w:rPr>
                <w:sz w:val="22"/>
              </w:rPr>
            </w:pPr>
            <w:r w:rsidRPr="00320C1C">
              <w:rPr>
                <w:sz w:val="22"/>
              </w:rPr>
              <w:t xml:space="preserve"> </w:t>
            </w:r>
            <w:r w:rsidR="009269B3" w:rsidRPr="00320C1C">
              <w:rPr>
                <w:sz w:val="22"/>
              </w:rPr>
              <w:t>Delayed by a week as circuit integration was delayed.</w:t>
            </w:r>
          </w:p>
        </w:tc>
      </w:tr>
    </w:tbl>
    <w:p w14:paraId="6A982B5B" w14:textId="77777777" w:rsidR="006831F9" w:rsidRDefault="006831F9" w:rsidP="009420FA">
      <w:pPr>
        <w:pStyle w:val="Heading2"/>
        <w:rPr>
          <w:sz w:val="24"/>
        </w:rPr>
      </w:pPr>
    </w:p>
    <w:p w14:paraId="39DF86C2" w14:textId="77777777" w:rsidR="006831F9" w:rsidRDefault="006831F9" w:rsidP="009420FA">
      <w:pPr>
        <w:pStyle w:val="Heading2"/>
        <w:rPr>
          <w:sz w:val="24"/>
        </w:rPr>
      </w:pPr>
    </w:p>
    <w:p w14:paraId="1F62EE49" w14:textId="77777777" w:rsidR="006831F9" w:rsidRDefault="006831F9" w:rsidP="009420FA">
      <w:pPr>
        <w:pStyle w:val="Heading2"/>
        <w:rPr>
          <w:sz w:val="24"/>
        </w:rPr>
      </w:pPr>
    </w:p>
    <w:p w14:paraId="07B84228" w14:textId="306C3A85" w:rsidR="00D61FCF" w:rsidRPr="00320C1C" w:rsidRDefault="007110BA" w:rsidP="007110BA">
      <w:pPr>
        <w:pStyle w:val="Heading2"/>
        <w:ind w:firstLine="360"/>
        <w:rPr>
          <w:sz w:val="24"/>
        </w:rPr>
      </w:pPr>
      <w:r>
        <w:rPr>
          <w:sz w:val="24"/>
        </w:rPr>
        <w:t xml:space="preserve">3.2 </w:t>
      </w:r>
      <w:r w:rsidR="009420FA" w:rsidRPr="00320C1C">
        <w:rPr>
          <w:sz w:val="24"/>
        </w:rPr>
        <w:t>List of components</w:t>
      </w:r>
    </w:p>
    <w:p w14:paraId="505291B9" w14:textId="562BD506" w:rsidR="009420FA" w:rsidRPr="00320C1C" w:rsidRDefault="006831F9" w:rsidP="009420FA">
      <w:pPr>
        <w:pStyle w:val="ListParagraph"/>
        <w:numPr>
          <w:ilvl w:val="0"/>
          <w:numId w:val="12"/>
        </w:numPr>
        <w:rPr>
          <w:sz w:val="22"/>
        </w:rPr>
      </w:pPr>
      <w:r>
        <w:rPr>
          <w:sz w:val="22"/>
        </w:rPr>
        <w:t>LED</w:t>
      </w:r>
      <w:r w:rsidR="009420FA" w:rsidRPr="00320C1C">
        <w:rPr>
          <w:sz w:val="22"/>
        </w:rPr>
        <w:t xml:space="preserve"> matrices – 6</w:t>
      </w:r>
    </w:p>
    <w:p w14:paraId="524C6FF4" w14:textId="25788F8C" w:rsidR="009420FA" w:rsidRPr="00320C1C" w:rsidRDefault="009420FA" w:rsidP="009420FA">
      <w:pPr>
        <w:pStyle w:val="ListParagraph"/>
        <w:numPr>
          <w:ilvl w:val="0"/>
          <w:numId w:val="12"/>
        </w:numPr>
        <w:rPr>
          <w:sz w:val="22"/>
        </w:rPr>
      </w:pPr>
      <w:r w:rsidRPr="00320C1C">
        <w:rPr>
          <w:sz w:val="22"/>
        </w:rPr>
        <w:t>PCB – PCB lab</w:t>
      </w:r>
    </w:p>
    <w:p w14:paraId="743B6402" w14:textId="6C9AE02C" w:rsidR="009420FA" w:rsidRPr="00320C1C" w:rsidRDefault="009420FA" w:rsidP="009420FA">
      <w:pPr>
        <w:pStyle w:val="ListParagraph"/>
        <w:numPr>
          <w:ilvl w:val="0"/>
          <w:numId w:val="12"/>
        </w:numPr>
        <w:rPr>
          <w:sz w:val="22"/>
        </w:rPr>
      </w:pPr>
      <w:r w:rsidRPr="00320C1C">
        <w:rPr>
          <w:sz w:val="22"/>
        </w:rPr>
        <w:t>Jumpers – 40</w:t>
      </w:r>
    </w:p>
    <w:p w14:paraId="589A3E8F" w14:textId="0296C323" w:rsidR="009420FA" w:rsidRPr="00320C1C" w:rsidRDefault="009420FA" w:rsidP="009420FA">
      <w:pPr>
        <w:pStyle w:val="ListParagraph"/>
        <w:numPr>
          <w:ilvl w:val="0"/>
          <w:numId w:val="12"/>
        </w:numPr>
        <w:rPr>
          <w:sz w:val="22"/>
        </w:rPr>
      </w:pPr>
      <w:r w:rsidRPr="00320C1C">
        <w:rPr>
          <w:sz w:val="22"/>
        </w:rPr>
        <w:t>Seven Segment display</w:t>
      </w:r>
      <w:r w:rsidR="006831F9">
        <w:rPr>
          <w:sz w:val="22"/>
        </w:rPr>
        <w:t xml:space="preserve"> units</w:t>
      </w:r>
      <w:r w:rsidRPr="00320C1C">
        <w:rPr>
          <w:sz w:val="22"/>
        </w:rPr>
        <w:t xml:space="preserve"> – 2</w:t>
      </w:r>
    </w:p>
    <w:p w14:paraId="400DF629" w14:textId="77777777" w:rsidR="007110BA" w:rsidRDefault="009420FA" w:rsidP="007110BA">
      <w:pPr>
        <w:pStyle w:val="ListParagraph"/>
        <w:numPr>
          <w:ilvl w:val="0"/>
          <w:numId w:val="12"/>
        </w:numPr>
        <w:rPr>
          <w:sz w:val="22"/>
        </w:rPr>
      </w:pPr>
      <w:r w:rsidRPr="00320C1C">
        <w:rPr>
          <w:sz w:val="22"/>
        </w:rPr>
        <w:t>Krypton – CPLD</w:t>
      </w:r>
    </w:p>
    <w:p w14:paraId="4A9E4997" w14:textId="4DD8123A" w:rsidR="009420FA" w:rsidRPr="007110BA" w:rsidRDefault="007110BA" w:rsidP="007110BA">
      <w:pPr>
        <w:pStyle w:val="Heading2"/>
        <w:ind w:firstLine="360"/>
        <w:rPr>
          <w:sz w:val="24"/>
        </w:rPr>
      </w:pPr>
      <w:r>
        <w:rPr>
          <w:sz w:val="24"/>
        </w:rPr>
        <w:t>3.3 Ci</w:t>
      </w:r>
      <w:r w:rsidR="00755630" w:rsidRPr="007110BA">
        <w:rPr>
          <w:sz w:val="24"/>
        </w:rPr>
        <w:t>rcuit pcb design</w:t>
      </w:r>
    </w:p>
    <w:p w14:paraId="49E90AFE" w14:textId="7A7B3DB4" w:rsidR="00AD5ABB" w:rsidRPr="00755630" w:rsidRDefault="00AD5ABB" w:rsidP="00AD5ABB">
      <w:pPr>
        <w:rPr>
          <w:sz w:val="22"/>
        </w:rPr>
      </w:pPr>
      <w:r>
        <w:tab/>
      </w:r>
      <w:r w:rsidRPr="00755630">
        <w:rPr>
          <w:sz w:val="22"/>
        </w:rPr>
        <w:t>The PCB wa</w:t>
      </w:r>
      <w:r w:rsidR="00755630" w:rsidRPr="00755630">
        <w:rPr>
          <w:sz w:val="22"/>
        </w:rPr>
        <w:t xml:space="preserve">s designed in order to reduce the number of wires and jumpers that we were going to use. We had decided that 40 inputs (16 rows + 24 columns) were required for our project. So, we designed a PCB, using Eagle, such that we were only required to use 40 jumper wires and rest all the connections were taken care of, on the PCB itself. We then soldered Male and Female </w:t>
      </w:r>
      <w:proofErr w:type="spellStart"/>
      <w:r w:rsidR="00755630" w:rsidRPr="00755630">
        <w:rPr>
          <w:sz w:val="22"/>
        </w:rPr>
        <w:t>bergstrips</w:t>
      </w:r>
      <w:proofErr w:type="spellEnd"/>
      <w:r w:rsidR="00755630" w:rsidRPr="00755630">
        <w:rPr>
          <w:sz w:val="22"/>
        </w:rPr>
        <w:t xml:space="preserve"> in order to provide inputs (to LED matrices) and mount the LED matrices on the board. The other 20 connections for the two seven segment display units were made directly.</w:t>
      </w:r>
    </w:p>
    <w:p w14:paraId="2B8DD042" w14:textId="59CBA03D" w:rsidR="00755630" w:rsidRPr="00AD5ABB" w:rsidRDefault="00755630" w:rsidP="00AD5ABB">
      <w:r>
        <w:rPr>
          <w:noProof/>
          <w:lang w:val="en-IN" w:eastAsia="en-IN"/>
        </w:rPr>
        <w:drawing>
          <wp:inline distT="0" distB="0" distL="0" distR="0" wp14:anchorId="2066DDBB" wp14:editId="258E291A">
            <wp:extent cx="547687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3219450"/>
                    </a:xfrm>
                    <a:prstGeom prst="rect">
                      <a:avLst/>
                    </a:prstGeom>
                    <a:noFill/>
                    <a:ln>
                      <a:noFill/>
                    </a:ln>
                  </pic:spPr>
                </pic:pic>
              </a:graphicData>
            </a:graphic>
          </wp:inline>
        </w:drawing>
      </w:r>
    </w:p>
    <w:p w14:paraId="351C0730" w14:textId="411DBD52" w:rsidR="009420FA" w:rsidRPr="00320C1C" w:rsidRDefault="009420FA" w:rsidP="007110BA">
      <w:pPr>
        <w:pStyle w:val="Heading2"/>
        <w:numPr>
          <w:ilvl w:val="0"/>
          <w:numId w:val="10"/>
        </w:numPr>
        <w:rPr>
          <w:sz w:val="32"/>
        </w:rPr>
      </w:pPr>
      <w:r w:rsidRPr="00320C1C">
        <w:rPr>
          <w:sz w:val="32"/>
        </w:rPr>
        <w:lastRenderedPageBreak/>
        <w:t xml:space="preserve"> </w:t>
      </w:r>
      <w:r w:rsidR="00320C1C" w:rsidRPr="007110BA">
        <w:rPr>
          <w:sz w:val="28"/>
        </w:rPr>
        <w:t xml:space="preserve">Result </w:t>
      </w:r>
    </w:p>
    <w:p w14:paraId="64FD9589" w14:textId="160EE3CC" w:rsidR="00320C1C" w:rsidRDefault="00755630" w:rsidP="00755630">
      <w:pPr>
        <w:pStyle w:val="ListParagraph"/>
        <w:rPr>
          <w:sz w:val="22"/>
        </w:rPr>
      </w:pPr>
      <w:r>
        <w:rPr>
          <w:sz w:val="22"/>
        </w:rPr>
        <w:t>We started out on this project knowing a bit about Verilog coding, thanks to our previous lab sessions, and very little knowledge of using the language to make interesting things with the help of various kinds of displays. This project helped us learn all of it.</w:t>
      </w:r>
    </w:p>
    <w:p w14:paraId="1F349C36" w14:textId="0C3C1AF3" w:rsidR="00212978" w:rsidRDefault="00755630" w:rsidP="00755630">
      <w:pPr>
        <w:pStyle w:val="ListParagraph"/>
        <w:rPr>
          <w:sz w:val="22"/>
        </w:rPr>
      </w:pPr>
      <w:r>
        <w:rPr>
          <w:sz w:val="22"/>
        </w:rPr>
        <w:t xml:space="preserve">At the end of this project, we were able to control the display on 6 LED matrices simultaneously. Almost the entire project is based on coding, and our code, on time multiplexing. We </w:t>
      </w:r>
      <w:r w:rsidR="00212978">
        <w:rPr>
          <w:sz w:val="22"/>
        </w:rPr>
        <w:t>learnt how to use clocks for implementing time multiplexing. We also tried our hand</w:t>
      </w:r>
      <w:r w:rsidR="006831F9">
        <w:rPr>
          <w:sz w:val="22"/>
        </w:rPr>
        <w:t>s</w:t>
      </w:r>
      <w:r w:rsidR="00212978">
        <w:rPr>
          <w:sz w:val="22"/>
        </w:rPr>
        <w:t xml:space="preserve"> at VGA display, after having completed our project on the LED matrix display, but had to cut that short due to lack of time. So the final product that we got after 4 weeks of learning was an interesting game, on an interesting kind of display. All the goals that we wanted to achieve from this project were successfully achieved and the game works just fine.</w:t>
      </w:r>
    </w:p>
    <w:p w14:paraId="4EA1DE1F" w14:textId="6562E4ED" w:rsidR="006831F9" w:rsidRDefault="006831F9" w:rsidP="00755630">
      <w:pPr>
        <w:pStyle w:val="ListParagraph"/>
        <w:rPr>
          <w:sz w:val="22"/>
        </w:rPr>
      </w:pPr>
      <w:r>
        <w:rPr>
          <w:sz w:val="22"/>
        </w:rPr>
        <w:t>To summarize:</w:t>
      </w:r>
    </w:p>
    <w:p w14:paraId="4D3127D5" w14:textId="1DF54918" w:rsidR="00212978" w:rsidRDefault="00212978" w:rsidP="00212978">
      <w:pPr>
        <w:pStyle w:val="ListParagraph"/>
        <w:numPr>
          <w:ilvl w:val="0"/>
          <w:numId w:val="12"/>
        </w:numPr>
        <w:rPr>
          <w:sz w:val="22"/>
        </w:rPr>
      </w:pPr>
      <w:r>
        <w:rPr>
          <w:sz w:val="22"/>
        </w:rPr>
        <w:t>We have use</w:t>
      </w:r>
      <w:r w:rsidR="006831F9">
        <w:rPr>
          <w:sz w:val="22"/>
        </w:rPr>
        <w:t>d 6 LED matrices simultaneously, using time multiplexing.</w:t>
      </w:r>
    </w:p>
    <w:p w14:paraId="209A07C1" w14:textId="2495271D" w:rsidR="00212978" w:rsidRDefault="00212978" w:rsidP="00212978">
      <w:pPr>
        <w:pStyle w:val="ListParagraph"/>
        <w:numPr>
          <w:ilvl w:val="0"/>
          <w:numId w:val="12"/>
        </w:numPr>
        <w:rPr>
          <w:sz w:val="22"/>
        </w:rPr>
      </w:pPr>
      <w:r>
        <w:rPr>
          <w:sz w:val="22"/>
        </w:rPr>
        <w:t>We have displayed various elements in the game, like</w:t>
      </w:r>
      <w:r w:rsidR="006831F9">
        <w:rPr>
          <w:sz w:val="22"/>
        </w:rPr>
        <w:t xml:space="preserve"> a user-controlled spaceship, along with </w:t>
      </w:r>
      <w:r>
        <w:rPr>
          <w:sz w:val="22"/>
        </w:rPr>
        <w:t>invaders and bullets.</w:t>
      </w:r>
    </w:p>
    <w:p w14:paraId="3AF8A879" w14:textId="77777777" w:rsidR="006831F9" w:rsidRDefault="00212978" w:rsidP="00212978">
      <w:pPr>
        <w:pStyle w:val="ListParagraph"/>
        <w:numPr>
          <w:ilvl w:val="0"/>
          <w:numId w:val="12"/>
        </w:numPr>
        <w:rPr>
          <w:sz w:val="22"/>
        </w:rPr>
      </w:pPr>
      <w:r>
        <w:rPr>
          <w:sz w:val="22"/>
        </w:rPr>
        <w:t xml:space="preserve">We </w:t>
      </w:r>
      <w:r w:rsidR="006831F9">
        <w:rPr>
          <w:sz w:val="22"/>
        </w:rPr>
        <w:t>have implemented different events in the game, like bullet-invader crash, and spaceship-invader crash.</w:t>
      </w:r>
    </w:p>
    <w:p w14:paraId="44970173" w14:textId="77777777" w:rsidR="006831F9" w:rsidRDefault="006831F9" w:rsidP="00212978">
      <w:pPr>
        <w:pStyle w:val="ListParagraph"/>
        <w:numPr>
          <w:ilvl w:val="0"/>
          <w:numId w:val="12"/>
        </w:numPr>
        <w:rPr>
          <w:sz w:val="22"/>
        </w:rPr>
      </w:pPr>
      <w:r>
        <w:rPr>
          <w:sz w:val="22"/>
        </w:rPr>
        <w:t>We have also implemented increasing difficulty with the progression of the game.</w:t>
      </w:r>
    </w:p>
    <w:p w14:paraId="4CAFF9CC" w14:textId="58584D7F" w:rsidR="00755630" w:rsidRPr="00320C1C" w:rsidRDefault="006831F9" w:rsidP="00212978">
      <w:pPr>
        <w:pStyle w:val="ListParagraph"/>
        <w:numPr>
          <w:ilvl w:val="0"/>
          <w:numId w:val="12"/>
        </w:numPr>
        <w:rPr>
          <w:sz w:val="22"/>
        </w:rPr>
      </w:pPr>
      <w:r>
        <w:rPr>
          <w:sz w:val="22"/>
        </w:rPr>
        <w:t>We have a well-defined scoring pattern and the score is displayed separately as well.</w:t>
      </w:r>
    </w:p>
    <w:sectPr w:rsidR="00755630" w:rsidRPr="00320C1C">
      <w:footerReference w:type="default" r:id="rId4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13FA8" w14:textId="77777777" w:rsidR="00F15BD3" w:rsidRDefault="00F15BD3">
      <w:pPr>
        <w:spacing w:before="0" w:after="0" w:line="240" w:lineRule="auto"/>
      </w:pPr>
      <w:r>
        <w:separator/>
      </w:r>
    </w:p>
  </w:endnote>
  <w:endnote w:type="continuationSeparator" w:id="0">
    <w:p w14:paraId="022A1DB2" w14:textId="77777777" w:rsidR="00F15BD3" w:rsidRDefault="00F15B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7943" w14:textId="77777777" w:rsidR="002163EE" w:rsidRDefault="003806E6">
    <w:pPr>
      <w:pStyle w:val="Footer"/>
    </w:pPr>
    <w:r>
      <w:t xml:space="preserve">Page </w:t>
    </w:r>
    <w:r>
      <w:fldChar w:fldCharType="begin"/>
    </w:r>
    <w:r>
      <w:instrText xml:space="preserve"> PAGE  \* Arabic  \* MERGEFORMAT </w:instrText>
    </w:r>
    <w:r>
      <w:fldChar w:fldCharType="separate"/>
    </w:r>
    <w:r w:rsidR="00224D24">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9C97D" w14:textId="77777777" w:rsidR="00F15BD3" w:rsidRDefault="00F15BD3">
      <w:pPr>
        <w:spacing w:before="0" w:after="0" w:line="240" w:lineRule="auto"/>
      </w:pPr>
      <w:r>
        <w:separator/>
      </w:r>
    </w:p>
  </w:footnote>
  <w:footnote w:type="continuationSeparator" w:id="0">
    <w:p w14:paraId="411720D1" w14:textId="77777777" w:rsidR="00F15BD3" w:rsidRDefault="00F15BD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BBA0819"/>
    <w:multiLevelType w:val="hybridMultilevel"/>
    <w:tmpl w:val="8EF6195C"/>
    <w:lvl w:ilvl="0" w:tplc="5E08BF48">
      <w:start w:val="1"/>
      <w:numFmt w:val="bullet"/>
      <w:lvlText w:val="•"/>
      <w:lvlJc w:val="left"/>
      <w:pPr>
        <w:tabs>
          <w:tab w:val="num" w:pos="720"/>
        </w:tabs>
        <w:ind w:left="720" w:hanging="360"/>
      </w:pPr>
      <w:rPr>
        <w:rFonts w:ascii="Times New Roman" w:hAnsi="Times New Roman" w:hint="default"/>
      </w:rPr>
    </w:lvl>
    <w:lvl w:ilvl="1" w:tplc="BA7A51B0" w:tentative="1">
      <w:start w:val="1"/>
      <w:numFmt w:val="bullet"/>
      <w:lvlText w:val="•"/>
      <w:lvlJc w:val="left"/>
      <w:pPr>
        <w:tabs>
          <w:tab w:val="num" w:pos="1440"/>
        </w:tabs>
        <w:ind w:left="1440" w:hanging="360"/>
      </w:pPr>
      <w:rPr>
        <w:rFonts w:ascii="Times New Roman" w:hAnsi="Times New Roman" w:hint="default"/>
      </w:rPr>
    </w:lvl>
    <w:lvl w:ilvl="2" w:tplc="206AFABE" w:tentative="1">
      <w:start w:val="1"/>
      <w:numFmt w:val="bullet"/>
      <w:lvlText w:val="•"/>
      <w:lvlJc w:val="left"/>
      <w:pPr>
        <w:tabs>
          <w:tab w:val="num" w:pos="2160"/>
        </w:tabs>
        <w:ind w:left="2160" w:hanging="360"/>
      </w:pPr>
      <w:rPr>
        <w:rFonts w:ascii="Times New Roman" w:hAnsi="Times New Roman" w:hint="default"/>
      </w:rPr>
    </w:lvl>
    <w:lvl w:ilvl="3" w:tplc="EB327718" w:tentative="1">
      <w:start w:val="1"/>
      <w:numFmt w:val="bullet"/>
      <w:lvlText w:val="•"/>
      <w:lvlJc w:val="left"/>
      <w:pPr>
        <w:tabs>
          <w:tab w:val="num" w:pos="2880"/>
        </w:tabs>
        <w:ind w:left="2880" w:hanging="360"/>
      </w:pPr>
      <w:rPr>
        <w:rFonts w:ascii="Times New Roman" w:hAnsi="Times New Roman" w:hint="default"/>
      </w:rPr>
    </w:lvl>
    <w:lvl w:ilvl="4" w:tplc="6BF05064" w:tentative="1">
      <w:start w:val="1"/>
      <w:numFmt w:val="bullet"/>
      <w:lvlText w:val="•"/>
      <w:lvlJc w:val="left"/>
      <w:pPr>
        <w:tabs>
          <w:tab w:val="num" w:pos="3600"/>
        </w:tabs>
        <w:ind w:left="3600" w:hanging="360"/>
      </w:pPr>
      <w:rPr>
        <w:rFonts w:ascii="Times New Roman" w:hAnsi="Times New Roman" w:hint="default"/>
      </w:rPr>
    </w:lvl>
    <w:lvl w:ilvl="5" w:tplc="936AB29C" w:tentative="1">
      <w:start w:val="1"/>
      <w:numFmt w:val="bullet"/>
      <w:lvlText w:val="•"/>
      <w:lvlJc w:val="left"/>
      <w:pPr>
        <w:tabs>
          <w:tab w:val="num" w:pos="4320"/>
        </w:tabs>
        <w:ind w:left="4320" w:hanging="360"/>
      </w:pPr>
      <w:rPr>
        <w:rFonts w:ascii="Times New Roman" w:hAnsi="Times New Roman" w:hint="default"/>
      </w:rPr>
    </w:lvl>
    <w:lvl w:ilvl="6" w:tplc="A45AA2E0" w:tentative="1">
      <w:start w:val="1"/>
      <w:numFmt w:val="bullet"/>
      <w:lvlText w:val="•"/>
      <w:lvlJc w:val="left"/>
      <w:pPr>
        <w:tabs>
          <w:tab w:val="num" w:pos="5040"/>
        </w:tabs>
        <w:ind w:left="5040" w:hanging="360"/>
      </w:pPr>
      <w:rPr>
        <w:rFonts w:ascii="Times New Roman" w:hAnsi="Times New Roman" w:hint="default"/>
      </w:rPr>
    </w:lvl>
    <w:lvl w:ilvl="7" w:tplc="01C42B26" w:tentative="1">
      <w:start w:val="1"/>
      <w:numFmt w:val="bullet"/>
      <w:lvlText w:val="•"/>
      <w:lvlJc w:val="left"/>
      <w:pPr>
        <w:tabs>
          <w:tab w:val="num" w:pos="5760"/>
        </w:tabs>
        <w:ind w:left="5760" w:hanging="360"/>
      </w:pPr>
      <w:rPr>
        <w:rFonts w:ascii="Times New Roman" w:hAnsi="Times New Roman" w:hint="default"/>
      </w:rPr>
    </w:lvl>
    <w:lvl w:ilvl="8" w:tplc="A8CC272A" w:tentative="1">
      <w:start w:val="1"/>
      <w:numFmt w:val="bullet"/>
      <w:lvlText w:val="•"/>
      <w:lvlJc w:val="left"/>
      <w:pPr>
        <w:tabs>
          <w:tab w:val="num" w:pos="6480"/>
        </w:tabs>
        <w:ind w:left="6480" w:hanging="360"/>
      </w:pPr>
      <w:rPr>
        <w:rFonts w:ascii="Times New Roman" w:hAnsi="Times New Roman" w:hint="default"/>
      </w:rPr>
    </w:lvl>
  </w:abstractNum>
  <w:abstractNum w:abstractNumId="3">
    <w:nsid w:val="1A9A3EB0"/>
    <w:multiLevelType w:val="multilevel"/>
    <w:tmpl w:val="5DB091EA"/>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4"/>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4">
    <w:nsid w:val="1B8D368B"/>
    <w:multiLevelType w:val="hybridMultilevel"/>
    <w:tmpl w:val="4E36F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5E265AE"/>
    <w:multiLevelType w:val="hybridMultilevel"/>
    <w:tmpl w:val="FBF46F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41BF0422"/>
    <w:multiLevelType w:val="hybridMultilevel"/>
    <w:tmpl w:val="BE82237C"/>
    <w:lvl w:ilvl="0" w:tplc="D36E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2F15037"/>
    <w:multiLevelType w:val="hybridMultilevel"/>
    <w:tmpl w:val="8820D708"/>
    <w:lvl w:ilvl="0" w:tplc="382E9A8C">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471D655F"/>
    <w:multiLevelType w:val="multilevel"/>
    <w:tmpl w:val="4FE6B33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9">
    <w:nsid w:val="778B749C"/>
    <w:multiLevelType w:val="hybridMultilevel"/>
    <w:tmpl w:val="3286C6D2"/>
    <w:lvl w:ilvl="0" w:tplc="818C75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94F195E"/>
    <w:multiLevelType w:val="hybridMultilevel"/>
    <w:tmpl w:val="E566FCDE"/>
    <w:lvl w:ilvl="0" w:tplc="F998ED2A">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8"/>
  </w:num>
  <w:num w:numId="8">
    <w:abstractNumId w:val="2"/>
  </w:num>
  <w:num w:numId="9">
    <w:abstractNumId w:val="10"/>
  </w:num>
  <w:num w:numId="10">
    <w:abstractNumId w:val="3"/>
  </w:num>
  <w:num w:numId="11">
    <w:abstractNumId w:val="7"/>
  </w:num>
  <w:num w:numId="12">
    <w:abstractNumId w:val="5"/>
  </w:num>
  <w:num w:numId="13">
    <w:abstractNumId w:val="4"/>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E1B"/>
    <w:rsid w:val="00093608"/>
    <w:rsid w:val="00212978"/>
    <w:rsid w:val="002163EE"/>
    <w:rsid w:val="00224D24"/>
    <w:rsid w:val="002E5A8C"/>
    <w:rsid w:val="00320C1C"/>
    <w:rsid w:val="00372E1B"/>
    <w:rsid w:val="003806E6"/>
    <w:rsid w:val="003B1BA0"/>
    <w:rsid w:val="006704D8"/>
    <w:rsid w:val="006831F9"/>
    <w:rsid w:val="006B11A7"/>
    <w:rsid w:val="007110BA"/>
    <w:rsid w:val="00742983"/>
    <w:rsid w:val="00755630"/>
    <w:rsid w:val="00815B22"/>
    <w:rsid w:val="008B0C28"/>
    <w:rsid w:val="009269B3"/>
    <w:rsid w:val="009420FA"/>
    <w:rsid w:val="00967244"/>
    <w:rsid w:val="00AC3342"/>
    <w:rsid w:val="00AD5ABB"/>
    <w:rsid w:val="00AE645F"/>
    <w:rsid w:val="00B26116"/>
    <w:rsid w:val="00B55EAA"/>
    <w:rsid w:val="00C31A0A"/>
    <w:rsid w:val="00CF0076"/>
    <w:rsid w:val="00D61FCF"/>
    <w:rsid w:val="00D70F8A"/>
    <w:rsid w:val="00D71E11"/>
    <w:rsid w:val="00F15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FBBBD1"/>
  <w15:chartTrackingRefBased/>
  <w15:docId w15:val="{3EF0178E-4DD0-45F3-B961-ECE5B75D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9672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936013718">
      <w:bodyDiv w:val="1"/>
      <w:marLeft w:val="0"/>
      <w:marRight w:val="0"/>
      <w:marTop w:val="0"/>
      <w:marBottom w:val="0"/>
      <w:divBdr>
        <w:top w:val="none" w:sz="0" w:space="0" w:color="auto"/>
        <w:left w:val="none" w:sz="0" w:space="0" w:color="auto"/>
        <w:bottom w:val="none" w:sz="0" w:space="0" w:color="auto"/>
        <w:right w:val="none" w:sz="0" w:space="0" w:color="auto"/>
      </w:divBdr>
      <w:divsChild>
        <w:div w:id="8513814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Data" Target="diagrams/data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diagramColors" Target="diagrams/colors6.xm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hyperlink" Target="http://home.iitb.ac.in/~goyal.ag/resources/ledSpaceImpact.flv" TargetMode="External"/><Relationship Id="rId40" Type="http://schemas.openxmlformats.org/officeDocument/2006/relationships/diagramLayout" Target="diagrams/layout6.xml"/><Relationship Id="rId45" Type="http://schemas.openxmlformats.org/officeDocument/2006/relationships/footer" Target="footer1.xml"/><Relationship Id="rId5"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2.png"/><Relationship Id="rId10" Type="http://schemas.openxmlformats.org/officeDocument/2006/relationships/image" Target="media/image1.JPG"/><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microsoft.com/office/2007/relationships/diagramDrawing" Target="diagrams/drawing6.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hyperlink" Target="http://1drv.ms/1jqpSl3" TargetMode="External"/><Relationship Id="rId46"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diagramQuickStyle" Target="diagrams/quickStyle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AppData\Roaming\Microsoft\Templates\Student%20report%20with%20cover%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B80C3B-D901-43EF-8EA8-80AF2BDBA599}"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en-IN"/>
        </a:p>
      </dgm:t>
    </dgm:pt>
    <dgm:pt modelId="{3EF3531F-CE1C-4C04-8BCB-600CB1AC54D2}">
      <dgm:prSet phldrT="[Text]"/>
      <dgm:spPr/>
      <dgm:t>
        <a:bodyPr/>
        <a:lstStyle/>
        <a:p>
          <a:r>
            <a:rPr lang="en-IN"/>
            <a:t>Bullet</a:t>
          </a:r>
        </a:p>
      </dgm:t>
    </dgm:pt>
    <dgm:pt modelId="{0178E1B1-9E4A-40F3-9196-C13B774CB480}" type="parTrans" cxnId="{6F0F5BE0-EC2D-42B4-BC7E-4857353540BE}">
      <dgm:prSet/>
      <dgm:spPr/>
      <dgm:t>
        <a:bodyPr/>
        <a:lstStyle/>
        <a:p>
          <a:endParaRPr lang="en-IN"/>
        </a:p>
      </dgm:t>
    </dgm:pt>
    <dgm:pt modelId="{BDEDEC3E-89C6-4F69-B34D-3B359661FCAF}" type="sibTrans" cxnId="{6F0F5BE0-EC2D-42B4-BC7E-4857353540BE}">
      <dgm:prSet/>
      <dgm:spPr/>
      <dgm:t>
        <a:bodyPr/>
        <a:lstStyle/>
        <a:p>
          <a:endParaRPr lang="en-IN"/>
        </a:p>
      </dgm:t>
    </dgm:pt>
    <dgm:pt modelId="{A084EEDF-B5E1-4213-8B03-531FC836DF69}">
      <dgm:prSet phldrT="[Text]"/>
      <dgm:spPr/>
      <dgm:t>
        <a:bodyPr/>
        <a:lstStyle/>
        <a:p>
          <a:r>
            <a:rPr lang="en-IN"/>
            <a:t>BulletX</a:t>
          </a:r>
        </a:p>
      </dgm:t>
    </dgm:pt>
    <dgm:pt modelId="{AD357A07-D5A9-4991-A16B-96DB9EEC783B}" type="parTrans" cxnId="{DB2AFBEE-3169-463E-B443-B86420350BC2}">
      <dgm:prSet/>
      <dgm:spPr/>
      <dgm:t>
        <a:bodyPr/>
        <a:lstStyle/>
        <a:p>
          <a:endParaRPr lang="en-IN"/>
        </a:p>
      </dgm:t>
    </dgm:pt>
    <dgm:pt modelId="{3CA7061B-C9D6-402B-AC23-38E36E56BE84}" type="sibTrans" cxnId="{DB2AFBEE-3169-463E-B443-B86420350BC2}">
      <dgm:prSet/>
      <dgm:spPr/>
      <dgm:t>
        <a:bodyPr/>
        <a:lstStyle/>
        <a:p>
          <a:endParaRPr lang="en-IN"/>
        </a:p>
      </dgm:t>
    </dgm:pt>
    <dgm:pt modelId="{197F5609-FE7B-4254-919E-3620E82CADE9}">
      <dgm:prSet phldrT="[Text]"/>
      <dgm:spPr/>
      <dgm:t>
        <a:bodyPr/>
        <a:lstStyle/>
        <a:p>
          <a:r>
            <a:rPr lang="en-IN"/>
            <a:t>BulletY</a:t>
          </a:r>
        </a:p>
      </dgm:t>
    </dgm:pt>
    <dgm:pt modelId="{BB7A99C6-ABA5-4108-BAF3-92A1B8B45AFB}" type="parTrans" cxnId="{B8C21917-442D-43B3-9618-424F9C9A707E}">
      <dgm:prSet/>
      <dgm:spPr/>
      <dgm:t>
        <a:bodyPr/>
        <a:lstStyle/>
        <a:p>
          <a:endParaRPr lang="en-IN"/>
        </a:p>
      </dgm:t>
    </dgm:pt>
    <dgm:pt modelId="{EF391F63-D13E-49A6-9330-90955DD20030}" type="sibTrans" cxnId="{B8C21917-442D-43B3-9618-424F9C9A707E}">
      <dgm:prSet/>
      <dgm:spPr/>
      <dgm:t>
        <a:bodyPr/>
        <a:lstStyle/>
        <a:p>
          <a:endParaRPr lang="en-IN"/>
        </a:p>
      </dgm:t>
    </dgm:pt>
    <dgm:pt modelId="{0E73E936-E8AE-40ED-ABB5-9A2A7DB49FD3}">
      <dgm:prSet/>
      <dgm:spPr/>
      <dgm:t>
        <a:bodyPr/>
        <a:lstStyle/>
        <a:p>
          <a:r>
            <a:rPr lang="en-IN"/>
            <a:t>BulletFired</a:t>
          </a:r>
        </a:p>
      </dgm:t>
    </dgm:pt>
    <dgm:pt modelId="{31194793-8248-487A-87BC-ABC990FB176A}" type="parTrans" cxnId="{F21B23EF-A16F-4A23-A1AD-91B5B8C03C9A}">
      <dgm:prSet/>
      <dgm:spPr/>
      <dgm:t>
        <a:bodyPr/>
        <a:lstStyle/>
        <a:p>
          <a:endParaRPr lang="en-IN"/>
        </a:p>
      </dgm:t>
    </dgm:pt>
    <dgm:pt modelId="{4BF150E0-B3DE-4772-BD33-7143E4ADB9D3}" type="sibTrans" cxnId="{F21B23EF-A16F-4A23-A1AD-91B5B8C03C9A}">
      <dgm:prSet/>
      <dgm:spPr/>
      <dgm:t>
        <a:bodyPr/>
        <a:lstStyle/>
        <a:p>
          <a:endParaRPr lang="en-IN"/>
        </a:p>
      </dgm:t>
    </dgm:pt>
    <dgm:pt modelId="{22A90E15-B60D-4CE7-8EA7-C756F4C0CC85}" type="pres">
      <dgm:prSet presAssocID="{84B80C3B-D901-43EF-8EA8-80AF2BDBA599}" presName="Name0" presStyleCnt="0">
        <dgm:presLayoutVars>
          <dgm:chPref val="1"/>
          <dgm:dir/>
          <dgm:animOne val="branch"/>
          <dgm:animLvl val="lvl"/>
          <dgm:resizeHandles val="exact"/>
        </dgm:presLayoutVars>
      </dgm:prSet>
      <dgm:spPr/>
      <dgm:t>
        <a:bodyPr/>
        <a:lstStyle/>
        <a:p>
          <a:endParaRPr lang="en-IN"/>
        </a:p>
      </dgm:t>
    </dgm:pt>
    <dgm:pt modelId="{66088436-1FF3-4ADF-860C-2D572C0EDF50}" type="pres">
      <dgm:prSet presAssocID="{3EF3531F-CE1C-4C04-8BCB-600CB1AC54D2}" presName="root1" presStyleCnt="0"/>
      <dgm:spPr/>
    </dgm:pt>
    <dgm:pt modelId="{371A9E21-DFE1-4EBB-8E71-69DDAF07F0C3}" type="pres">
      <dgm:prSet presAssocID="{3EF3531F-CE1C-4C04-8BCB-600CB1AC54D2}" presName="LevelOneTextNode" presStyleLbl="node0" presStyleIdx="0" presStyleCnt="1">
        <dgm:presLayoutVars>
          <dgm:chPref val="3"/>
        </dgm:presLayoutVars>
      </dgm:prSet>
      <dgm:spPr/>
      <dgm:t>
        <a:bodyPr/>
        <a:lstStyle/>
        <a:p>
          <a:endParaRPr lang="en-IN"/>
        </a:p>
      </dgm:t>
    </dgm:pt>
    <dgm:pt modelId="{49556DFD-3A0E-475C-8B92-B49E048E05B3}" type="pres">
      <dgm:prSet presAssocID="{3EF3531F-CE1C-4C04-8BCB-600CB1AC54D2}" presName="level2hierChild" presStyleCnt="0"/>
      <dgm:spPr/>
    </dgm:pt>
    <dgm:pt modelId="{C126657D-41F1-4534-8F1E-D538F28285EA}" type="pres">
      <dgm:prSet presAssocID="{AD357A07-D5A9-4991-A16B-96DB9EEC783B}" presName="conn2-1" presStyleLbl="parChTrans1D2" presStyleIdx="0" presStyleCnt="3"/>
      <dgm:spPr/>
      <dgm:t>
        <a:bodyPr/>
        <a:lstStyle/>
        <a:p>
          <a:endParaRPr lang="en-IN"/>
        </a:p>
      </dgm:t>
    </dgm:pt>
    <dgm:pt modelId="{427F5083-982C-439F-BA99-AF48B2577982}" type="pres">
      <dgm:prSet presAssocID="{AD357A07-D5A9-4991-A16B-96DB9EEC783B}" presName="connTx" presStyleLbl="parChTrans1D2" presStyleIdx="0" presStyleCnt="3"/>
      <dgm:spPr/>
      <dgm:t>
        <a:bodyPr/>
        <a:lstStyle/>
        <a:p>
          <a:endParaRPr lang="en-IN"/>
        </a:p>
      </dgm:t>
    </dgm:pt>
    <dgm:pt modelId="{6A93CA3F-AC16-45C7-80D5-2B13CBB244B4}" type="pres">
      <dgm:prSet presAssocID="{A084EEDF-B5E1-4213-8B03-531FC836DF69}" presName="root2" presStyleCnt="0"/>
      <dgm:spPr/>
    </dgm:pt>
    <dgm:pt modelId="{E9E456FD-352F-41C4-9FDA-39E3162853F2}" type="pres">
      <dgm:prSet presAssocID="{A084EEDF-B5E1-4213-8B03-531FC836DF69}" presName="LevelTwoTextNode" presStyleLbl="node2" presStyleIdx="0" presStyleCnt="3">
        <dgm:presLayoutVars>
          <dgm:chPref val="3"/>
        </dgm:presLayoutVars>
      </dgm:prSet>
      <dgm:spPr/>
      <dgm:t>
        <a:bodyPr/>
        <a:lstStyle/>
        <a:p>
          <a:endParaRPr lang="en-IN"/>
        </a:p>
      </dgm:t>
    </dgm:pt>
    <dgm:pt modelId="{2C0A0CA1-EA80-4C98-AA5F-DDFF44BF151D}" type="pres">
      <dgm:prSet presAssocID="{A084EEDF-B5E1-4213-8B03-531FC836DF69}" presName="level3hierChild" presStyleCnt="0"/>
      <dgm:spPr/>
    </dgm:pt>
    <dgm:pt modelId="{83777395-EC9D-4708-96FA-66E339E822BA}" type="pres">
      <dgm:prSet presAssocID="{31194793-8248-487A-87BC-ABC990FB176A}" presName="conn2-1" presStyleLbl="parChTrans1D2" presStyleIdx="1" presStyleCnt="3"/>
      <dgm:spPr/>
      <dgm:t>
        <a:bodyPr/>
        <a:lstStyle/>
        <a:p>
          <a:endParaRPr lang="en-IN"/>
        </a:p>
      </dgm:t>
    </dgm:pt>
    <dgm:pt modelId="{3CDF1443-413D-423E-8BEB-F7506601F79A}" type="pres">
      <dgm:prSet presAssocID="{31194793-8248-487A-87BC-ABC990FB176A}" presName="connTx" presStyleLbl="parChTrans1D2" presStyleIdx="1" presStyleCnt="3"/>
      <dgm:spPr/>
      <dgm:t>
        <a:bodyPr/>
        <a:lstStyle/>
        <a:p>
          <a:endParaRPr lang="en-IN"/>
        </a:p>
      </dgm:t>
    </dgm:pt>
    <dgm:pt modelId="{F27243DC-C7AB-4EAB-A547-75C84C7EB8C7}" type="pres">
      <dgm:prSet presAssocID="{0E73E936-E8AE-40ED-ABB5-9A2A7DB49FD3}" presName="root2" presStyleCnt="0"/>
      <dgm:spPr/>
    </dgm:pt>
    <dgm:pt modelId="{9F20A696-9EFE-42B8-A478-A0EC8960CC6B}" type="pres">
      <dgm:prSet presAssocID="{0E73E936-E8AE-40ED-ABB5-9A2A7DB49FD3}" presName="LevelTwoTextNode" presStyleLbl="node2" presStyleIdx="1" presStyleCnt="3">
        <dgm:presLayoutVars>
          <dgm:chPref val="3"/>
        </dgm:presLayoutVars>
      </dgm:prSet>
      <dgm:spPr/>
      <dgm:t>
        <a:bodyPr/>
        <a:lstStyle/>
        <a:p>
          <a:endParaRPr lang="en-IN"/>
        </a:p>
      </dgm:t>
    </dgm:pt>
    <dgm:pt modelId="{FC963E0A-3043-47D0-ADAE-AE0C2F9BB6B7}" type="pres">
      <dgm:prSet presAssocID="{0E73E936-E8AE-40ED-ABB5-9A2A7DB49FD3}" presName="level3hierChild" presStyleCnt="0"/>
      <dgm:spPr/>
    </dgm:pt>
    <dgm:pt modelId="{08D5A2F8-9871-419A-8BA5-B996804B20E6}" type="pres">
      <dgm:prSet presAssocID="{BB7A99C6-ABA5-4108-BAF3-92A1B8B45AFB}" presName="conn2-1" presStyleLbl="parChTrans1D2" presStyleIdx="2" presStyleCnt="3"/>
      <dgm:spPr/>
      <dgm:t>
        <a:bodyPr/>
        <a:lstStyle/>
        <a:p>
          <a:endParaRPr lang="en-IN"/>
        </a:p>
      </dgm:t>
    </dgm:pt>
    <dgm:pt modelId="{6CA46521-0270-4BB0-98C6-C290042E6454}" type="pres">
      <dgm:prSet presAssocID="{BB7A99C6-ABA5-4108-BAF3-92A1B8B45AFB}" presName="connTx" presStyleLbl="parChTrans1D2" presStyleIdx="2" presStyleCnt="3"/>
      <dgm:spPr/>
      <dgm:t>
        <a:bodyPr/>
        <a:lstStyle/>
        <a:p>
          <a:endParaRPr lang="en-IN"/>
        </a:p>
      </dgm:t>
    </dgm:pt>
    <dgm:pt modelId="{A773CBE3-9129-4C40-BD25-1849E21DC1AF}" type="pres">
      <dgm:prSet presAssocID="{197F5609-FE7B-4254-919E-3620E82CADE9}" presName="root2" presStyleCnt="0"/>
      <dgm:spPr/>
    </dgm:pt>
    <dgm:pt modelId="{35246611-4EC8-4812-9866-6DF2740A6347}" type="pres">
      <dgm:prSet presAssocID="{197F5609-FE7B-4254-919E-3620E82CADE9}" presName="LevelTwoTextNode" presStyleLbl="node2" presStyleIdx="2" presStyleCnt="3">
        <dgm:presLayoutVars>
          <dgm:chPref val="3"/>
        </dgm:presLayoutVars>
      </dgm:prSet>
      <dgm:spPr/>
      <dgm:t>
        <a:bodyPr/>
        <a:lstStyle/>
        <a:p>
          <a:endParaRPr lang="en-IN"/>
        </a:p>
      </dgm:t>
    </dgm:pt>
    <dgm:pt modelId="{4667DA7A-B9E3-48F4-9FD9-5B8A5D173606}" type="pres">
      <dgm:prSet presAssocID="{197F5609-FE7B-4254-919E-3620E82CADE9}" presName="level3hierChild" presStyleCnt="0"/>
      <dgm:spPr/>
    </dgm:pt>
  </dgm:ptLst>
  <dgm:cxnLst>
    <dgm:cxn modelId="{84F646D4-4D7D-4A93-B5D4-7F550BC6A7F0}" type="presOf" srcId="{84B80C3B-D901-43EF-8EA8-80AF2BDBA599}" destId="{22A90E15-B60D-4CE7-8EA7-C756F4C0CC85}" srcOrd="0" destOrd="0" presId="urn:microsoft.com/office/officeart/2008/layout/HorizontalMultiLevelHierarchy"/>
    <dgm:cxn modelId="{DB2AFBEE-3169-463E-B443-B86420350BC2}" srcId="{3EF3531F-CE1C-4C04-8BCB-600CB1AC54D2}" destId="{A084EEDF-B5E1-4213-8B03-531FC836DF69}" srcOrd="0" destOrd="0" parTransId="{AD357A07-D5A9-4991-A16B-96DB9EEC783B}" sibTransId="{3CA7061B-C9D6-402B-AC23-38E36E56BE84}"/>
    <dgm:cxn modelId="{D646E1A9-D07A-41BE-A0EB-7612215CA4AF}" type="presOf" srcId="{AD357A07-D5A9-4991-A16B-96DB9EEC783B}" destId="{C126657D-41F1-4534-8F1E-D538F28285EA}" srcOrd="0" destOrd="0" presId="urn:microsoft.com/office/officeart/2008/layout/HorizontalMultiLevelHierarchy"/>
    <dgm:cxn modelId="{B8C21917-442D-43B3-9618-424F9C9A707E}" srcId="{3EF3531F-CE1C-4C04-8BCB-600CB1AC54D2}" destId="{197F5609-FE7B-4254-919E-3620E82CADE9}" srcOrd="2" destOrd="0" parTransId="{BB7A99C6-ABA5-4108-BAF3-92A1B8B45AFB}" sibTransId="{EF391F63-D13E-49A6-9330-90955DD20030}"/>
    <dgm:cxn modelId="{9C05485C-4EE2-4548-83C2-950E79643E67}" type="presOf" srcId="{A084EEDF-B5E1-4213-8B03-531FC836DF69}" destId="{E9E456FD-352F-41C4-9FDA-39E3162853F2}" srcOrd="0" destOrd="0" presId="urn:microsoft.com/office/officeart/2008/layout/HorizontalMultiLevelHierarchy"/>
    <dgm:cxn modelId="{81AA9D77-7725-4164-8609-ABAC45819198}" type="presOf" srcId="{BB7A99C6-ABA5-4108-BAF3-92A1B8B45AFB}" destId="{6CA46521-0270-4BB0-98C6-C290042E6454}" srcOrd="1" destOrd="0" presId="urn:microsoft.com/office/officeart/2008/layout/HorizontalMultiLevelHierarchy"/>
    <dgm:cxn modelId="{F21B23EF-A16F-4A23-A1AD-91B5B8C03C9A}" srcId="{3EF3531F-CE1C-4C04-8BCB-600CB1AC54D2}" destId="{0E73E936-E8AE-40ED-ABB5-9A2A7DB49FD3}" srcOrd="1" destOrd="0" parTransId="{31194793-8248-487A-87BC-ABC990FB176A}" sibTransId="{4BF150E0-B3DE-4772-BD33-7143E4ADB9D3}"/>
    <dgm:cxn modelId="{C99FF717-A40E-4ED1-881F-9C439EE4E0A9}" type="presOf" srcId="{AD357A07-D5A9-4991-A16B-96DB9EEC783B}" destId="{427F5083-982C-439F-BA99-AF48B2577982}" srcOrd="1" destOrd="0" presId="urn:microsoft.com/office/officeart/2008/layout/HorizontalMultiLevelHierarchy"/>
    <dgm:cxn modelId="{A3A2C908-96DC-45E3-9F0F-746EA9EA9F22}" type="presOf" srcId="{197F5609-FE7B-4254-919E-3620E82CADE9}" destId="{35246611-4EC8-4812-9866-6DF2740A6347}" srcOrd="0" destOrd="0" presId="urn:microsoft.com/office/officeart/2008/layout/HorizontalMultiLevelHierarchy"/>
    <dgm:cxn modelId="{0F220596-EC3C-45FC-B4EE-53B027CC6FFC}" type="presOf" srcId="{3EF3531F-CE1C-4C04-8BCB-600CB1AC54D2}" destId="{371A9E21-DFE1-4EBB-8E71-69DDAF07F0C3}" srcOrd="0" destOrd="0" presId="urn:microsoft.com/office/officeart/2008/layout/HorizontalMultiLevelHierarchy"/>
    <dgm:cxn modelId="{CD3F8B66-0B16-4FF2-9916-1F2FAA4E3FA7}" type="presOf" srcId="{31194793-8248-487A-87BC-ABC990FB176A}" destId="{83777395-EC9D-4708-96FA-66E339E822BA}" srcOrd="0" destOrd="0" presId="urn:microsoft.com/office/officeart/2008/layout/HorizontalMultiLevelHierarchy"/>
    <dgm:cxn modelId="{FC8D0068-DB0A-464A-A5D6-8019271719A4}" type="presOf" srcId="{0E73E936-E8AE-40ED-ABB5-9A2A7DB49FD3}" destId="{9F20A696-9EFE-42B8-A478-A0EC8960CC6B}" srcOrd="0" destOrd="0" presId="urn:microsoft.com/office/officeart/2008/layout/HorizontalMultiLevelHierarchy"/>
    <dgm:cxn modelId="{6F0F5BE0-EC2D-42B4-BC7E-4857353540BE}" srcId="{84B80C3B-D901-43EF-8EA8-80AF2BDBA599}" destId="{3EF3531F-CE1C-4C04-8BCB-600CB1AC54D2}" srcOrd="0" destOrd="0" parTransId="{0178E1B1-9E4A-40F3-9196-C13B774CB480}" sibTransId="{BDEDEC3E-89C6-4F69-B34D-3B359661FCAF}"/>
    <dgm:cxn modelId="{A213D2D6-0EC7-4591-AC48-018E486F2FB0}" type="presOf" srcId="{31194793-8248-487A-87BC-ABC990FB176A}" destId="{3CDF1443-413D-423E-8BEB-F7506601F79A}" srcOrd="1" destOrd="0" presId="urn:microsoft.com/office/officeart/2008/layout/HorizontalMultiLevelHierarchy"/>
    <dgm:cxn modelId="{EAEA8F3A-10B2-499D-81D1-0DD584B571F5}" type="presOf" srcId="{BB7A99C6-ABA5-4108-BAF3-92A1B8B45AFB}" destId="{08D5A2F8-9871-419A-8BA5-B996804B20E6}" srcOrd="0" destOrd="0" presId="urn:microsoft.com/office/officeart/2008/layout/HorizontalMultiLevelHierarchy"/>
    <dgm:cxn modelId="{DE2874C2-A6CD-4A9B-9C61-39745159433C}" type="presParOf" srcId="{22A90E15-B60D-4CE7-8EA7-C756F4C0CC85}" destId="{66088436-1FF3-4ADF-860C-2D572C0EDF50}" srcOrd="0" destOrd="0" presId="urn:microsoft.com/office/officeart/2008/layout/HorizontalMultiLevelHierarchy"/>
    <dgm:cxn modelId="{3ED077EF-60AA-4EF2-8A6D-6E1795316114}" type="presParOf" srcId="{66088436-1FF3-4ADF-860C-2D572C0EDF50}" destId="{371A9E21-DFE1-4EBB-8E71-69DDAF07F0C3}" srcOrd="0" destOrd="0" presId="urn:microsoft.com/office/officeart/2008/layout/HorizontalMultiLevelHierarchy"/>
    <dgm:cxn modelId="{F931BFEC-F48E-4A46-A8F0-7035022DAD84}" type="presParOf" srcId="{66088436-1FF3-4ADF-860C-2D572C0EDF50}" destId="{49556DFD-3A0E-475C-8B92-B49E048E05B3}" srcOrd="1" destOrd="0" presId="urn:microsoft.com/office/officeart/2008/layout/HorizontalMultiLevelHierarchy"/>
    <dgm:cxn modelId="{B80EB85A-4EC7-47B6-AE0D-40A9AFE4C0E1}" type="presParOf" srcId="{49556DFD-3A0E-475C-8B92-B49E048E05B3}" destId="{C126657D-41F1-4534-8F1E-D538F28285EA}" srcOrd="0" destOrd="0" presId="urn:microsoft.com/office/officeart/2008/layout/HorizontalMultiLevelHierarchy"/>
    <dgm:cxn modelId="{31721E03-9636-4445-9A8E-C6DBD841D07E}" type="presParOf" srcId="{C126657D-41F1-4534-8F1E-D538F28285EA}" destId="{427F5083-982C-439F-BA99-AF48B2577982}" srcOrd="0" destOrd="0" presId="urn:microsoft.com/office/officeart/2008/layout/HorizontalMultiLevelHierarchy"/>
    <dgm:cxn modelId="{D1B2CE38-3EDD-42E3-8148-00483EDE8948}" type="presParOf" srcId="{49556DFD-3A0E-475C-8B92-B49E048E05B3}" destId="{6A93CA3F-AC16-45C7-80D5-2B13CBB244B4}" srcOrd="1" destOrd="0" presId="urn:microsoft.com/office/officeart/2008/layout/HorizontalMultiLevelHierarchy"/>
    <dgm:cxn modelId="{9BEA7255-71B3-4205-8566-4DDE6F995267}" type="presParOf" srcId="{6A93CA3F-AC16-45C7-80D5-2B13CBB244B4}" destId="{E9E456FD-352F-41C4-9FDA-39E3162853F2}" srcOrd="0" destOrd="0" presId="urn:microsoft.com/office/officeart/2008/layout/HorizontalMultiLevelHierarchy"/>
    <dgm:cxn modelId="{B4DD6A44-53D0-481A-9A25-B979F39081FA}" type="presParOf" srcId="{6A93CA3F-AC16-45C7-80D5-2B13CBB244B4}" destId="{2C0A0CA1-EA80-4C98-AA5F-DDFF44BF151D}" srcOrd="1" destOrd="0" presId="urn:microsoft.com/office/officeart/2008/layout/HorizontalMultiLevelHierarchy"/>
    <dgm:cxn modelId="{91CDE1D7-6950-4669-8478-59C3D5A2294F}" type="presParOf" srcId="{49556DFD-3A0E-475C-8B92-B49E048E05B3}" destId="{83777395-EC9D-4708-96FA-66E339E822BA}" srcOrd="2" destOrd="0" presId="urn:microsoft.com/office/officeart/2008/layout/HorizontalMultiLevelHierarchy"/>
    <dgm:cxn modelId="{BD25869E-A264-4040-8998-AFABD1C5F74A}" type="presParOf" srcId="{83777395-EC9D-4708-96FA-66E339E822BA}" destId="{3CDF1443-413D-423E-8BEB-F7506601F79A}" srcOrd="0" destOrd="0" presId="urn:microsoft.com/office/officeart/2008/layout/HorizontalMultiLevelHierarchy"/>
    <dgm:cxn modelId="{C13F9C4D-E4A1-4910-9B47-E4FCD07C6EF3}" type="presParOf" srcId="{49556DFD-3A0E-475C-8B92-B49E048E05B3}" destId="{F27243DC-C7AB-4EAB-A547-75C84C7EB8C7}" srcOrd="3" destOrd="0" presId="urn:microsoft.com/office/officeart/2008/layout/HorizontalMultiLevelHierarchy"/>
    <dgm:cxn modelId="{04739C14-E6E9-45ED-987E-F4610B7B54B2}" type="presParOf" srcId="{F27243DC-C7AB-4EAB-A547-75C84C7EB8C7}" destId="{9F20A696-9EFE-42B8-A478-A0EC8960CC6B}" srcOrd="0" destOrd="0" presId="urn:microsoft.com/office/officeart/2008/layout/HorizontalMultiLevelHierarchy"/>
    <dgm:cxn modelId="{87EB29CC-AD77-4664-A286-E178A1EA43A3}" type="presParOf" srcId="{F27243DC-C7AB-4EAB-A547-75C84C7EB8C7}" destId="{FC963E0A-3043-47D0-ADAE-AE0C2F9BB6B7}" srcOrd="1" destOrd="0" presId="urn:microsoft.com/office/officeart/2008/layout/HorizontalMultiLevelHierarchy"/>
    <dgm:cxn modelId="{A2A0D7B4-9B9A-446A-8258-F7B8BE12EA1C}" type="presParOf" srcId="{49556DFD-3A0E-475C-8B92-B49E048E05B3}" destId="{08D5A2F8-9871-419A-8BA5-B996804B20E6}" srcOrd="4" destOrd="0" presId="urn:microsoft.com/office/officeart/2008/layout/HorizontalMultiLevelHierarchy"/>
    <dgm:cxn modelId="{C08B6B0D-1EFE-4E1E-AC68-7C5DA9D1D19B}" type="presParOf" srcId="{08D5A2F8-9871-419A-8BA5-B996804B20E6}" destId="{6CA46521-0270-4BB0-98C6-C290042E6454}" srcOrd="0" destOrd="0" presId="urn:microsoft.com/office/officeart/2008/layout/HorizontalMultiLevelHierarchy"/>
    <dgm:cxn modelId="{5071EBEC-645F-4493-83CD-124038D756DD}" type="presParOf" srcId="{49556DFD-3A0E-475C-8B92-B49E048E05B3}" destId="{A773CBE3-9129-4C40-BD25-1849E21DC1AF}" srcOrd="5" destOrd="0" presId="urn:microsoft.com/office/officeart/2008/layout/HorizontalMultiLevelHierarchy"/>
    <dgm:cxn modelId="{7ECD43A2-DAE3-4F2F-84CE-6ACC137B7450}" type="presParOf" srcId="{A773CBE3-9129-4C40-BD25-1849E21DC1AF}" destId="{35246611-4EC8-4812-9866-6DF2740A6347}" srcOrd="0" destOrd="0" presId="urn:microsoft.com/office/officeart/2008/layout/HorizontalMultiLevelHierarchy"/>
    <dgm:cxn modelId="{E38CA43B-1EE3-4B99-AA09-BE375FEC93A0}" type="presParOf" srcId="{A773CBE3-9129-4C40-BD25-1849E21DC1AF}" destId="{4667DA7A-B9E3-48F4-9FD9-5B8A5D173606}"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B80C3B-D901-43EF-8EA8-80AF2BDBA599}"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en-IN"/>
        </a:p>
      </dgm:t>
    </dgm:pt>
    <dgm:pt modelId="{3EF3531F-CE1C-4C04-8BCB-600CB1AC54D2}">
      <dgm:prSet phldrT="[Text]"/>
      <dgm:spPr/>
      <dgm:t>
        <a:bodyPr/>
        <a:lstStyle/>
        <a:p>
          <a:r>
            <a:rPr lang="en-IN"/>
            <a:t>SpaceShip</a:t>
          </a:r>
        </a:p>
      </dgm:t>
    </dgm:pt>
    <dgm:pt modelId="{0178E1B1-9E4A-40F3-9196-C13B774CB480}" type="parTrans" cxnId="{6F0F5BE0-EC2D-42B4-BC7E-4857353540BE}">
      <dgm:prSet/>
      <dgm:spPr/>
      <dgm:t>
        <a:bodyPr/>
        <a:lstStyle/>
        <a:p>
          <a:endParaRPr lang="en-IN"/>
        </a:p>
      </dgm:t>
    </dgm:pt>
    <dgm:pt modelId="{BDEDEC3E-89C6-4F69-B34D-3B359661FCAF}" type="sibTrans" cxnId="{6F0F5BE0-EC2D-42B4-BC7E-4857353540BE}">
      <dgm:prSet/>
      <dgm:spPr/>
      <dgm:t>
        <a:bodyPr/>
        <a:lstStyle/>
        <a:p>
          <a:endParaRPr lang="en-IN"/>
        </a:p>
      </dgm:t>
    </dgm:pt>
    <dgm:pt modelId="{A084EEDF-B5E1-4213-8B03-531FC836DF69}">
      <dgm:prSet phldrT="[Text]"/>
      <dgm:spPr/>
      <dgm:t>
        <a:bodyPr/>
        <a:lstStyle/>
        <a:p>
          <a:r>
            <a:rPr lang="en-IN"/>
            <a:t>ShipHealth</a:t>
          </a:r>
        </a:p>
      </dgm:t>
    </dgm:pt>
    <dgm:pt modelId="{AD357A07-D5A9-4991-A16B-96DB9EEC783B}" type="parTrans" cxnId="{DB2AFBEE-3169-463E-B443-B86420350BC2}">
      <dgm:prSet/>
      <dgm:spPr/>
      <dgm:t>
        <a:bodyPr/>
        <a:lstStyle/>
        <a:p>
          <a:endParaRPr lang="en-IN"/>
        </a:p>
      </dgm:t>
    </dgm:pt>
    <dgm:pt modelId="{3CA7061B-C9D6-402B-AC23-38E36E56BE84}" type="sibTrans" cxnId="{DB2AFBEE-3169-463E-B443-B86420350BC2}">
      <dgm:prSet/>
      <dgm:spPr/>
      <dgm:t>
        <a:bodyPr/>
        <a:lstStyle/>
        <a:p>
          <a:endParaRPr lang="en-IN"/>
        </a:p>
      </dgm:t>
    </dgm:pt>
    <dgm:pt modelId="{197F5609-FE7B-4254-919E-3620E82CADE9}">
      <dgm:prSet phldrT="[Text]"/>
      <dgm:spPr/>
      <dgm:t>
        <a:bodyPr/>
        <a:lstStyle/>
        <a:p>
          <a:r>
            <a:rPr lang="en-IN"/>
            <a:t>ShipY</a:t>
          </a:r>
        </a:p>
      </dgm:t>
    </dgm:pt>
    <dgm:pt modelId="{BB7A99C6-ABA5-4108-BAF3-92A1B8B45AFB}" type="parTrans" cxnId="{B8C21917-442D-43B3-9618-424F9C9A707E}">
      <dgm:prSet/>
      <dgm:spPr/>
      <dgm:t>
        <a:bodyPr/>
        <a:lstStyle/>
        <a:p>
          <a:endParaRPr lang="en-IN"/>
        </a:p>
      </dgm:t>
    </dgm:pt>
    <dgm:pt modelId="{EF391F63-D13E-49A6-9330-90955DD20030}" type="sibTrans" cxnId="{B8C21917-442D-43B3-9618-424F9C9A707E}">
      <dgm:prSet/>
      <dgm:spPr/>
      <dgm:t>
        <a:bodyPr/>
        <a:lstStyle/>
        <a:p>
          <a:endParaRPr lang="en-IN"/>
        </a:p>
      </dgm:t>
    </dgm:pt>
    <dgm:pt modelId="{22A90E15-B60D-4CE7-8EA7-C756F4C0CC85}" type="pres">
      <dgm:prSet presAssocID="{84B80C3B-D901-43EF-8EA8-80AF2BDBA599}" presName="Name0" presStyleCnt="0">
        <dgm:presLayoutVars>
          <dgm:chPref val="1"/>
          <dgm:dir/>
          <dgm:animOne val="branch"/>
          <dgm:animLvl val="lvl"/>
          <dgm:resizeHandles val="exact"/>
        </dgm:presLayoutVars>
      </dgm:prSet>
      <dgm:spPr/>
      <dgm:t>
        <a:bodyPr/>
        <a:lstStyle/>
        <a:p>
          <a:endParaRPr lang="en-IN"/>
        </a:p>
      </dgm:t>
    </dgm:pt>
    <dgm:pt modelId="{66088436-1FF3-4ADF-860C-2D572C0EDF50}" type="pres">
      <dgm:prSet presAssocID="{3EF3531F-CE1C-4C04-8BCB-600CB1AC54D2}" presName="root1" presStyleCnt="0"/>
      <dgm:spPr/>
    </dgm:pt>
    <dgm:pt modelId="{371A9E21-DFE1-4EBB-8E71-69DDAF07F0C3}" type="pres">
      <dgm:prSet presAssocID="{3EF3531F-CE1C-4C04-8BCB-600CB1AC54D2}" presName="LevelOneTextNode" presStyleLbl="node0" presStyleIdx="0" presStyleCnt="1" custLinFactNeighborY="417">
        <dgm:presLayoutVars>
          <dgm:chPref val="3"/>
        </dgm:presLayoutVars>
      </dgm:prSet>
      <dgm:spPr/>
      <dgm:t>
        <a:bodyPr/>
        <a:lstStyle/>
        <a:p>
          <a:endParaRPr lang="en-IN"/>
        </a:p>
      </dgm:t>
    </dgm:pt>
    <dgm:pt modelId="{49556DFD-3A0E-475C-8B92-B49E048E05B3}" type="pres">
      <dgm:prSet presAssocID="{3EF3531F-CE1C-4C04-8BCB-600CB1AC54D2}" presName="level2hierChild" presStyleCnt="0"/>
      <dgm:spPr/>
    </dgm:pt>
    <dgm:pt modelId="{C126657D-41F1-4534-8F1E-D538F28285EA}" type="pres">
      <dgm:prSet presAssocID="{AD357A07-D5A9-4991-A16B-96DB9EEC783B}" presName="conn2-1" presStyleLbl="parChTrans1D2" presStyleIdx="0" presStyleCnt="2"/>
      <dgm:spPr/>
      <dgm:t>
        <a:bodyPr/>
        <a:lstStyle/>
        <a:p>
          <a:endParaRPr lang="en-IN"/>
        </a:p>
      </dgm:t>
    </dgm:pt>
    <dgm:pt modelId="{427F5083-982C-439F-BA99-AF48B2577982}" type="pres">
      <dgm:prSet presAssocID="{AD357A07-D5A9-4991-A16B-96DB9EEC783B}" presName="connTx" presStyleLbl="parChTrans1D2" presStyleIdx="0" presStyleCnt="2"/>
      <dgm:spPr/>
      <dgm:t>
        <a:bodyPr/>
        <a:lstStyle/>
        <a:p>
          <a:endParaRPr lang="en-IN"/>
        </a:p>
      </dgm:t>
    </dgm:pt>
    <dgm:pt modelId="{6A93CA3F-AC16-45C7-80D5-2B13CBB244B4}" type="pres">
      <dgm:prSet presAssocID="{A084EEDF-B5E1-4213-8B03-531FC836DF69}" presName="root2" presStyleCnt="0"/>
      <dgm:spPr/>
    </dgm:pt>
    <dgm:pt modelId="{E9E456FD-352F-41C4-9FDA-39E3162853F2}" type="pres">
      <dgm:prSet presAssocID="{A084EEDF-B5E1-4213-8B03-531FC836DF69}" presName="LevelTwoTextNode" presStyleLbl="node2" presStyleIdx="0" presStyleCnt="2">
        <dgm:presLayoutVars>
          <dgm:chPref val="3"/>
        </dgm:presLayoutVars>
      </dgm:prSet>
      <dgm:spPr/>
      <dgm:t>
        <a:bodyPr/>
        <a:lstStyle/>
        <a:p>
          <a:endParaRPr lang="en-IN"/>
        </a:p>
      </dgm:t>
    </dgm:pt>
    <dgm:pt modelId="{2C0A0CA1-EA80-4C98-AA5F-DDFF44BF151D}" type="pres">
      <dgm:prSet presAssocID="{A084EEDF-B5E1-4213-8B03-531FC836DF69}" presName="level3hierChild" presStyleCnt="0"/>
      <dgm:spPr/>
    </dgm:pt>
    <dgm:pt modelId="{08D5A2F8-9871-419A-8BA5-B996804B20E6}" type="pres">
      <dgm:prSet presAssocID="{BB7A99C6-ABA5-4108-BAF3-92A1B8B45AFB}" presName="conn2-1" presStyleLbl="parChTrans1D2" presStyleIdx="1" presStyleCnt="2"/>
      <dgm:spPr/>
      <dgm:t>
        <a:bodyPr/>
        <a:lstStyle/>
        <a:p>
          <a:endParaRPr lang="en-IN"/>
        </a:p>
      </dgm:t>
    </dgm:pt>
    <dgm:pt modelId="{6CA46521-0270-4BB0-98C6-C290042E6454}" type="pres">
      <dgm:prSet presAssocID="{BB7A99C6-ABA5-4108-BAF3-92A1B8B45AFB}" presName="connTx" presStyleLbl="parChTrans1D2" presStyleIdx="1" presStyleCnt="2"/>
      <dgm:spPr/>
      <dgm:t>
        <a:bodyPr/>
        <a:lstStyle/>
        <a:p>
          <a:endParaRPr lang="en-IN"/>
        </a:p>
      </dgm:t>
    </dgm:pt>
    <dgm:pt modelId="{A773CBE3-9129-4C40-BD25-1849E21DC1AF}" type="pres">
      <dgm:prSet presAssocID="{197F5609-FE7B-4254-919E-3620E82CADE9}" presName="root2" presStyleCnt="0"/>
      <dgm:spPr/>
    </dgm:pt>
    <dgm:pt modelId="{35246611-4EC8-4812-9866-6DF2740A6347}" type="pres">
      <dgm:prSet presAssocID="{197F5609-FE7B-4254-919E-3620E82CADE9}" presName="LevelTwoTextNode" presStyleLbl="node2" presStyleIdx="1" presStyleCnt="2">
        <dgm:presLayoutVars>
          <dgm:chPref val="3"/>
        </dgm:presLayoutVars>
      </dgm:prSet>
      <dgm:spPr/>
      <dgm:t>
        <a:bodyPr/>
        <a:lstStyle/>
        <a:p>
          <a:endParaRPr lang="en-IN"/>
        </a:p>
      </dgm:t>
    </dgm:pt>
    <dgm:pt modelId="{4667DA7A-B9E3-48F4-9FD9-5B8A5D173606}" type="pres">
      <dgm:prSet presAssocID="{197F5609-FE7B-4254-919E-3620E82CADE9}" presName="level3hierChild" presStyleCnt="0"/>
      <dgm:spPr/>
    </dgm:pt>
  </dgm:ptLst>
  <dgm:cxnLst>
    <dgm:cxn modelId="{DB2AFBEE-3169-463E-B443-B86420350BC2}" srcId="{3EF3531F-CE1C-4C04-8BCB-600CB1AC54D2}" destId="{A084EEDF-B5E1-4213-8B03-531FC836DF69}" srcOrd="0" destOrd="0" parTransId="{AD357A07-D5A9-4991-A16B-96DB9EEC783B}" sibTransId="{3CA7061B-C9D6-402B-AC23-38E36E56BE84}"/>
    <dgm:cxn modelId="{B8C21917-442D-43B3-9618-424F9C9A707E}" srcId="{3EF3531F-CE1C-4C04-8BCB-600CB1AC54D2}" destId="{197F5609-FE7B-4254-919E-3620E82CADE9}" srcOrd="1" destOrd="0" parTransId="{BB7A99C6-ABA5-4108-BAF3-92A1B8B45AFB}" sibTransId="{EF391F63-D13E-49A6-9330-90955DD20030}"/>
    <dgm:cxn modelId="{E50D83A2-9313-4D12-B43F-A28B065334D4}" type="presOf" srcId="{197F5609-FE7B-4254-919E-3620E82CADE9}" destId="{35246611-4EC8-4812-9866-6DF2740A6347}" srcOrd="0" destOrd="0" presId="urn:microsoft.com/office/officeart/2008/layout/HorizontalMultiLevelHierarchy"/>
    <dgm:cxn modelId="{20BA0AC0-E5EC-4448-BB44-61AEF9E90B3F}" type="presOf" srcId="{AD357A07-D5A9-4991-A16B-96DB9EEC783B}" destId="{427F5083-982C-439F-BA99-AF48B2577982}" srcOrd="1" destOrd="0" presId="urn:microsoft.com/office/officeart/2008/layout/HorizontalMultiLevelHierarchy"/>
    <dgm:cxn modelId="{41F13D26-F345-4021-958E-7052C93D138A}" type="presOf" srcId="{AD357A07-D5A9-4991-A16B-96DB9EEC783B}" destId="{C126657D-41F1-4534-8F1E-D538F28285EA}" srcOrd="0" destOrd="0" presId="urn:microsoft.com/office/officeart/2008/layout/HorizontalMultiLevelHierarchy"/>
    <dgm:cxn modelId="{24E4B00B-7885-4E04-897D-113C429CAC48}" type="presOf" srcId="{84B80C3B-D901-43EF-8EA8-80AF2BDBA599}" destId="{22A90E15-B60D-4CE7-8EA7-C756F4C0CC85}" srcOrd="0" destOrd="0" presId="urn:microsoft.com/office/officeart/2008/layout/HorizontalMultiLevelHierarchy"/>
    <dgm:cxn modelId="{13B77DA9-3923-4C88-80A1-DD071C062834}" type="presOf" srcId="{BB7A99C6-ABA5-4108-BAF3-92A1B8B45AFB}" destId="{6CA46521-0270-4BB0-98C6-C290042E6454}" srcOrd="1" destOrd="0" presId="urn:microsoft.com/office/officeart/2008/layout/HorizontalMultiLevelHierarchy"/>
    <dgm:cxn modelId="{ECFD504B-44BD-424C-BB72-639497E5C1A3}" type="presOf" srcId="{A084EEDF-B5E1-4213-8B03-531FC836DF69}" destId="{E9E456FD-352F-41C4-9FDA-39E3162853F2}" srcOrd="0" destOrd="0" presId="urn:microsoft.com/office/officeart/2008/layout/HorizontalMultiLevelHierarchy"/>
    <dgm:cxn modelId="{6F0F5BE0-EC2D-42B4-BC7E-4857353540BE}" srcId="{84B80C3B-D901-43EF-8EA8-80AF2BDBA599}" destId="{3EF3531F-CE1C-4C04-8BCB-600CB1AC54D2}" srcOrd="0" destOrd="0" parTransId="{0178E1B1-9E4A-40F3-9196-C13B774CB480}" sibTransId="{BDEDEC3E-89C6-4F69-B34D-3B359661FCAF}"/>
    <dgm:cxn modelId="{F392E028-4B7F-4513-9127-8A7B0632FC5D}" type="presOf" srcId="{3EF3531F-CE1C-4C04-8BCB-600CB1AC54D2}" destId="{371A9E21-DFE1-4EBB-8E71-69DDAF07F0C3}" srcOrd="0" destOrd="0" presId="urn:microsoft.com/office/officeart/2008/layout/HorizontalMultiLevelHierarchy"/>
    <dgm:cxn modelId="{D032F942-3AE1-4395-A6FC-61443FB86D87}" type="presOf" srcId="{BB7A99C6-ABA5-4108-BAF3-92A1B8B45AFB}" destId="{08D5A2F8-9871-419A-8BA5-B996804B20E6}" srcOrd="0" destOrd="0" presId="urn:microsoft.com/office/officeart/2008/layout/HorizontalMultiLevelHierarchy"/>
    <dgm:cxn modelId="{FC4FDE5B-0190-45FE-B19D-C886A751DB84}" type="presParOf" srcId="{22A90E15-B60D-4CE7-8EA7-C756F4C0CC85}" destId="{66088436-1FF3-4ADF-860C-2D572C0EDF50}" srcOrd="0" destOrd="0" presId="urn:microsoft.com/office/officeart/2008/layout/HorizontalMultiLevelHierarchy"/>
    <dgm:cxn modelId="{C66F692C-52BD-42B4-805B-897D8232BDA2}" type="presParOf" srcId="{66088436-1FF3-4ADF-860C-2D572C0EDF50}" destId="{371A9E21-DFE1-4EBB-8E71-69DDAF07F0C3}" srcOrd="0" destOrd="0" presId="urn:microsoft.com/office/officeart/2008/layout/HorizontalMultiLevelHierarchy"/>
    <dgm:cxn modelId="{87FD49B0-E8D6-47FF-A2E5-107808CA21D9}" type="presParOf" srcId="{66088436-1FF3-4ADF-860C-2D572C0EDF50}" destId="{49556DFD-3A0E-475C-8B92-B49E048E05B3}" srcOrd="1" destOrd="0" presId="urn:microsoft.com/office/officeart/2008/layout/HorizontalMultiLevelHierarchy"/>
    <dgm:cxn modelId="{16C4D694-8965-4192-B782-AA8D5EA90300}" type="presParOf" srcId="{49556DFD-3A0E-475C-8B92-B49E048E05B3}" destId="{C126657D-41F1-4534-8F1E-D538F28285EA}" srcOrd="0" destOrd="0" presId="urn:microsoft.com/office/officeart/2008/layout/HorizontalMultiLevelHierarchy"/>
    <dgm:cxn modelId="{2D1D1CCD-801D-45E7-BCDA-FD2D4BAF132F}" type="presParOf" srcId="{C126657D-41F1-4534-8F1E-D538F28285EA}" destId="{427F5083-982C-439F-BA99-AF48B2577982}" srcOrd="0" destOrd="0" presId="urn:microsoft.com/office/officeart/2008/layout/HorizontalMultiLevelHierarchy"/>
    <dgm:cxn modelId="{E637EFDF-2927-44C8-960C-FC2EE68928B2}" type="presParOf" srcId="{49556DFD-3A0E-475C-8B92-B49E048E05B3}" destId="{6A93CA3F-AC16-45C7-80D5-2B13CBB244B4}" srcOrd="1" destOrd="0" presId="urn:microsoft.com/office/officeart/2008/layout/HorizontalMultiLevelHierarchy"/>
    <dgm:cxn modelId="{22595CD2-6453-4F5A-8353-20B5DD6441F3}" type="presParOf" srcId="{6A93CA3F-AC16-45C7-80D5-2B13CBB244B4}" destId="{E9E456FD-352F-41C4-9FDA-39E3162853F2}" srcOrd="0" destOrd="0" presId="urn:microsoft.com/office/officeart/2008/layout/HorizontalMultiLevelHierarchy"/>
    <dgm:cxn modelId="{14A2482F-AA4A-41D4-B6E8-3DA7DC42AA65}" type="presParOf" srcId="{6A93CA3F-AC16-45C7-80D5-2B13CBB244B4}" destId="{2C0A0CA1-EA80-4C98-AA5F-DDFF44BF151D}" srcOrd="1" destOrd="0" presId="urn:microsoft.com/office/officeart/2008/layout/HorizontalMultiLevelHierarchy"/>
    <dgm:cxn modelId="{D497CF1F-B154-4C98-A25B-C1982EE020BE}" type="presParOf" srcId="{49556DFD-3A0E-475C-8B92-B49E048E05B3}" destId="{08D5A2F8-9871-419A-8BA5-B996804B20E6}" srcOrd="2" destOrd="0" presId="urn:microsoft.com/office/officeart/2008/layout/HorizontalMultiLevelHierarchy"/>
    <dgm:cxn modelId="{D313D4E0-3A33-4BDB-9F8A-1C2DB44B1894}" type="presParOf" srcId="{08D5A2F8-9871-419A-8BA5-B996804B20E6}" destId="{6CA46521-0270-4BB0-98C6-C290042E6454}" srcOrd="0" destOrd="0" presId="urn:microsoft.com/office/officeart/2008/layout/HorizontalMultiLevelHierarchy"/>
    <dgm:cxn modelId="{858086A7-9206-4473-B4DB-1790CEFE08D3}" type="presParOf" srcId="{49556DFD-3A0E-475C-8B92-B49E048E05B3}" destId="{A773CBE3-9129-4C40-BD25-1849E21DC1AF}" srcOrd="3" destOrd="0" presId="urn:microsoft.com/office/officeart/2008/layout/HorizontalMultiLevelHierarchy"/>
    <dgm:cxn modelId="{FC49422B-1D1C-4272-A5D5-D43197EFBF5C}" type="presParOf" srcId="{A773CBE3-9129-4C40-BD25-1849E21DC1AF}" destId="{35246611-4EC8-4812-9866-6DF2740A6347}" srcOrd="0" destOrd="0" presId="urn:microsoft.com/office/officeart/2008/layout/HorizontalMultiLevelHierarchy"/>
    <dgm:cxn modelId="{49459A1F-CE0E-4D4A-9A1A-A2025DF36599}" type="presParOf" srcId="{A773CBE3-9129-4C40-BD25-1849E21DC1AF}" destId="{4667DA7A-B9E3-48F4-9FD9-5B8A5D173606}"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B80C3B-D901-43EF-8EA8-80AF2BDBA599}"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en-IN"/>
        </a:p>
      </dgm:t>
    </dgm:pt>
    <dgm:pt modelId="{3EF3531F-CE1C-4C04-8BCB-600CB1AC54D2}">
      <dgm:prSet phldrT="[Text]"/>
      <dgm:spPr/>
      <dgm:t>
        <a:bodyPr/>
        <a:lstStyle/>
        <a:p>
          <a:r>
            <a:rPr lang="en-IN"/>
            <a:t>  State Varialbes..   </a:t>
          </a:r>
        </a:p>
      </dgm:t>
    </dgm:pt>
    <dgm:pt modelId="{0178E1B1-9E4A-40F3-9196-C13B774CB480}" type="parTrans" cxnId="{6F0F5BE0-EC2D-42B4-BC7E-4857353540BE}">
      <dgm:prSet/>
      <dgm:spPr/>
      <dgm:t>
        <a:bodyPr/>
        <a:lstStyle/>
        <a:p>
          <a:endParaRPr lang="en-IN"/>
        </a:p>
      </dgm:t>
    </dgm:pt>
    <dgm:pt modelId="{BDEDEC3E-89C6-4F69-B34D-3B359661FCAF}" type="sibTrans" cxnId="{6F0F5BE0-EC2D-42B4-BC7E-4857353540BE}">
      <dgm:prSet/>
      <dgm:spPr/>
      <dgm:t>
        <a:bodyPr/>
        <a:lstStyle/>
        <a:p>
          <a:endParaRPr lang="en-IN"/>
        </a:p>
      </dgm:t>
    </dgm:pt>
    <dgm:pt modelId="{A084EEDF-B5E1-4213-8B03-531FC836DF69}">
      <dgm:prSet phldrT="[Text]"/>
      <dgm:spPr/>
      <dgm:t>
        <a:bodyPr/>
        <a:lstStyle/>
        <a:p>
          <a:r>
            <a:rPr lang="en-IN"/>
            <a:t>Gamestart</a:t>
          </a:r>
        </a:p>
      </dgm:t>
    </dgm:pt>
    <dgm:pt modelId="{AD357A07-D5A9-4991-A16B-96DB9EEC783B}" type="parTrans" cxnId="{DB2AFBEE-3169-463E-B443-B86420350BC2}">
      <dgm:prSet/>
      <dgm:spPr/>
      <dgm:t>
        <a:bodyPr/>
        <a:lstStyle/>
        <a:p>
          <a:endParaRPr lang="en-IN"/>
        </a:p>
      </dgm:t>
    </dgm:pt>
    <dgm:pt modelId="{3CA7061B-C9D6-402B-AC23-38E36E56BE84}" type="sibTrans" cxnId="{DB2AFBEE-3169-463E-B443-B86420350BC2}">
      <dgm:prSet/>
      <dgm:spPr/>
      <dgm:t>
        <a:bodyPr/>
        <a:lstStyle/>
        <a:p>
          <a:endParaRPr lang="en-IN"/>
        </a:p>
      </dgm:t>
    </dgm:pt>
    <dgm:pt modelId="{197F5609-FE7B-4254-919E-3620E82CADE9}">
      <dgm:prSet phldrT="[Text]"/>
      <dgm:spPr/>
      <dgm:t>
        <a:bodyPr/>
        <a:lstStyle/>
        <a:p>
          <a:r>
            <a:rPr lang="en-IN"/>
            <a:t>GameOver</a:t>
          </a:r>
        </a:p>
      </dgm:t>
    </dgm:pt>
    <dgm:pt modelId="{BB7A99C6-ABA5-4108-BAF3-92A1B8B45AFB}" type="parTrans" cxnId="{B8C21917-442D-43B3-9618-424F9C9A707E}">
      <dgm:prSet/>
      <dgm:spPr/>
      <dgm:t>
        <a:bodyPr/>
        <a:lstStyle/>
        <a:p>
          <a:endParaRPr lang="en-IN"/>
        </a:p>
      </dgm:t>
    </dgm:pt>
    <dgm:pt modelId="{EF391F63-D13E-49A6-9330-90955DD20030}" type="sibTrans" cxnId="{B8C21917-442D-43B3-9618-424F9C9A707E}">
      <dgm:prSet/>
      <dgm:spPr/>
      <dgm:t>
        <a:bodyPr/>
        <a:lstStyle/>
        <a:p>
          <a:endParaRPr lang="en-IN"/>
        </a:p>
      </dgm:t>
    </dgm:pt>
    <dgm:pt modelId="{E9163803-7072-4B17-B75D-56928C3BCBBE}">
      <dgm:prSet/>
      <dgm:spPr/>
      <dgm:t>
        <a:bodyPr/>
        <a:lstStyle/>
        <a:p>
          <a:r>
            <a:rPr lang="en-IN"/>
            <a:t>FirstScreen</a:t>
          </a:r>
        </a:p>
      </dgm:t>
    </dgm:pt>
    <dgm:pt modelId="{B2D16C32-7775-4945-8D0E-2EDCA45044E4}" type="parTrans" cxnId="{1585B5C3-4799-42C9-92F0-D45484B2FDE0}">
      <dgm:prSet/>
      <dgm:spPr/>
      <dgm:t>
        <a:bodyPr/>
        <a:lstStyle/>
        <a:p>
          <a:endParaRPr lang="en-IN"/>
        </a:p>
      </dgm:t>
    </dgm:pt>
    <dgm:pt modelId="{33EF632A-FE7F-42DB-AD7E-58321905B7A9}" type="sibTrans" cxnId="{1585B5C3-4799-42C9-92F0-D45484B2FDE0}">
      <dgm:prSet/>
      <dgm:spPr/>
      <dgm:t>
        <a:bodyPr/>
        <a:lstStyle/>
        <a:p>
          <a:endParaRPr lang="en-IN"/>
        </a:p>
      </dgm:t>
    </dgm:pt>
    <dgm:pt modelId="{22A90E15-B60D-4CE7-8EA7-C756F4C0CC85}" type="pres">
      <dgm:prSet presAssocID="{84B80C3B-D901-43EF-8EA8-80AF2BDBA599}" presName="Name0" presStyleCnt="0">
        <dgm:presLayoutVars>
          <dgm:chPref val="1"/>
          <dgm:dir/>
          <dgm:animOne val="branch"/>
          <dgm:animLvl val="lvl"/>
          <dgm:resizeHandles val="exact"/>
        </dgm:presLayoutVars>
      </dgm:prSet>
      <dgm:spPr/>
      <dgm:t>
        <a:bodyPr/>
        <a:lstStyle/>
        <a:p>
          <a:endParaRPr lang="en-IN"/>
        </a:p>
      </dgm:t>
    </dgm:pt>
    <dgm:pt modelId="{66088436-1FF3-4ADF-860C-2D572C0EDF50}" type="pres">
      <dgm:prSet presAssocID="{3EF3531F-CE1C-4C04-8BCB-600CB1AC54D2}" presName="root1" presStyleCnt="0"/>
      <dgm:spPr/>
    </dgm:pt>
    <dgm:pt modelId="{371A9E21-DFE1-4EBB-8E71-69DDAF07F0C3}" type="pres">
      <dgm:prSet presAssocID="{3EF3531F-CE1C-4C04-8BCB-600CB1AC54D2}" presName="LevelOneTextNode" presStyleLbl="node0" presStyleIdx="0" presStyleCnt="1">
        <dgm:presLayoutVars>
          <dgm:chPref val="3"/>
        </dgm:presLayoutVars>
      </dgm:prSet>
      <dgm:spPr/>
      <dgm:t>
        <a:bodyPr/>
        <a:lstStyle/>
        <a:p>
          <a:endParaRPr lang="en-IN"/>
        </a:p>
      </dgm:t>
    </dgm:pt>
    <dgm:pt modelId="{49556DFD-3A0E-475C-8B92-B49E048E05B3}" type="pres">
      <dgm:prSet presAssocID="{3EF3531F-CE1C-4C04-8BCB-600CB1AC54D2}" presName="level2hierChild" presStyleCnt="0"/>
      <dgm:spPr/>
    </dgm:pt>
    <dgm:pt modelId="{C126657D-41F1-4534-8F1E-D538F28285EA}" type="pres">
      <dgm:prSet presAssocID="{AD357A07-D5A9-4991-A16B-96DB9EEC783B}" presName="conn2-1" presStyleLbl="parChTrans1D2" presStyleIdx="0" presStyleCnt="3"/>
      <dgm:spPr/>
      <dgm:t>
        <a:bodyPr/>
        <a:lstStyle/>
        <a:p>
          <a:endParaRPr lang="en-IN"/>
        </a:p>
      </dgm:t>
    </dgm:pt>
    <dgm:pt modelId="{427F5083-982C-439F-BA99-AF48B2577982}" type="pres">
      <dgm:prSet presAssocID="{AD357A07-D5A9-4991-A16B-96DB9EEC783B}" presName="connTx" presStyleLbl="parChTrans1D2" presStyleIdx="0" presStyleCnt="3"/>
      <dgm:spPr/>
      <dgm:t>
        <a:bodyPr/>
        <a:lstStyle/>
        <a:p>
          <a:endParaRPr lang="en-IN"/>
        </a:p>
      </dgm:t>
    </dgm:pt>
    <dgm:pt modelId="{6A93CA3F-AC16-45C7-80D5-2B13CBB244B4}" type="pres">
      <dgm:prSet presAssocID="{A084EEDF-B5E1-4213-8B03-531FC836DF69}" presName="root2" presStyleCnt="0"/>
      <dgm:spPr/>
    </dgm:pt>
    <dgm:pt modelId="{E9E456FD-352F-41C4-9FDA-39E3162853F2}" type="pres">
      <dgm:prSet presAssocID="{A084EEDF-B5E1-4213-8B03-531FC836DF69}" presName="LevelTwoTextNode" presStyleLbl="node2" presStyleIdx="0" presStyleCnt="3">
        <dgm:presLayoutVars>
          <dgm:chPref val="3"/>
        </dgm:presLayoutVars>
      </dgm:prSet>
      <dgm:spPr/>
      <dgm:t>
        <a:bodyPr/>
        <a:lstStyle/>
        <a:p>
          <a:endParaRPr lang="en-IN"/>
        </a:p>
      </dgm:t>
    </dgm:pt>
    <dgm:pt modelId="{2C0A0CA1-EA80-4C98-AA5F-DDFF44BF151D}" type="pres">
      <dgm:prSet presAssocID="{A084EEDF-B5E1-4213-8B03-531FC836DF69}" presName="level3hierChild" presStyleCnt="0"/>
      <dgm:spPr/>
    </dgm:pt>
    <dgm:pt modelId="{08D5A2F8-9871-419A-8BA5-B996804B20E6}" type="pres">
      <dgm:prSet presAssocID="{BB7A99C6-ABA5-4108-BAF3-92A1B8B45AFB}" presName="conn2-1" presStyleLbl="parChTrans1D2" presStyleIdx="1" presStyleCnt="3"/>
      <dgm:spPr/>
      <dgm:t>
        <a:bodyPr/>
        <a:lstStyle/>
        <a:p>
          <a:endParaRPr lang="en-IN"/>
        </a:p>
      </dgm:t>
    </dgm:pt>
    <dgm:pt modelId="{6CA46521-0270-4BB0-98C6-C290042E6454}" type="pres">
      <dgm:prSet presAssocID="{BB7A99C6-ABA5-4108-BAF3-92A1B8B45AFB}" presName="connTx" presStyleLbl="parChTrans1D2" presStyleIdx="1" presStyleCnt="3"/>
      <dgm:spPr/>
      <dgm:t>
        <a:bodyPr/>
        <a:lstStyle/>
        <a:p>
          <a:endParaRPr lang="en-IN"/>
        </a:p>
      </dgm:t>
    </dgm:pt>
    <dgm:pt modelId="{A773CBE3-9129-4C40-BD25-1849E21DC1AF}" type="pres">
      <dgm:prSet presAssocID="{197F5609-FE7B-4254-919E-3620E82CADE9}" presName="root2" presStyleCnt="0"/>
      <dgm:spPr/>
    </dgm:pt>
    <dgm:pt modelId="{35246611-4EC8-4812-9866-6DF2740A6347}" type="pres">
      <dgm:prSet presAssocID="{197F5609-FE7B-4254-919E-3620E82CADE9}" presName="LevelTwoTextNode" presStyleLbl="node2" presStyleIdx="1" presStyleCnt="3">
        <dgm:presLayoutVars>
          <dgm:chPref val="3"/>
        </dgm:presLayoutVars>
      </dgm:prSet>
      <dgm:spPr/>
      <dgm:t>
        <a:bodyPr/>
        <a:lstStyle/>
        <a:p>
          <a:endParaRPr lang="en-IN"/>
        </a:p>
      </dgm:t>
    </dgm:pt>
    <dgm:pt modelId="{4667DA7A-B9E3-48F4-9FD9-5B8A5D173606}" type="pres">
      <dgm:prSet presAssocID="{197F5609-FE7B-4254-919E-3620E82CADE9}" presName="level3hierChild" presStyleCnt="0"/>
      <dgm:spPr/>
    </dgm:pt>
    <dgm:pt modelId="{4E719D9C-3456-4F9B-9907-4129318978DE}" type="pres">
      <dgm:prSet presAssocID="{B2D16C32-7775-4945-8D0E-2EDCA45044E4}" presName="conn2-1" presStyleLbl="parChTrans1D2" presStyleIdx="2" presStyleCnt="3"/>
      <dgm:spPr/>
      <dgm:t>
        <a:bodyPr/>
        <a:lstStyle/>
        <a:p>
          <a:endParaRPr lang="en-IN"/>
        </a:p>
      </dgm:t>
    </dgm:pt>
    <dgm:pt modelId="{6C450045-A7FC-4E9C-BC3E-33691ACCC21E}" type="pres">
      <dgm:prSet presAssocID="{B2D16C32-7775-4945-8D0E-2EDCA45044E4}" presName="connTx" presStyleLbl="parChTrans1D2" presStyleIdx="2" presStyleCnt="3"/>
      <dgm:spPr/>
      <dgm:t>
        <a:bodyPr/>
        <a:lstStyle/>
        <a:p>
          <a:endParaRPr lang="en-IN"/>
        </a:p>
      </dgm:t>
    </dgm:pt>
    <dgm:pt modelId="{03853F35-9B2D-47C8-9188-850528845D05}" type="pres">
      <dgm:prSet presAssocID="{E9163803-7072-4B17-B75D-56928C3BCBBE}" presName="root2" presStyleCnt="0"/>
      <dgm:spPr/>
    </dgm:pt>
    <dgm:pt modelId="{8178903F-9FF4-410D-BD8B-5CDFACC3D168}" type="pres">
      <dgm:prSet presAssocID="{E9163803-7072-4B17-B75D-56928C3BCBBE}" presName="LevelTwoTextNode" presStyleLbl="node2" presStyleIdx="2" presStyleCnt="3">
        <dgm:presLayoutVars>
          <dgm:chPref val="3"/>
        </dgm:presLayoutVars>
      </dgm:prSet>
      <dgm:spPr/>
      <dgm:t>
        <a:bodyPr/>
        <a:lstStyle/>
        <a:p>
          <a:endParaRPr lang="en-IN"/>
        </a:p>
      </dgm:t>
    </dgm:pt>
    <dgm:pt modelId="{B5EC865C-B701-422D-BC79-C33739882E80}" type="pres">
      <dgm:prSet presAssocID="{E9163803-7072-4B17-B75D-56928C3BCBBE}" presName="level3hierChild" presStyleCnt="0"/>
      <dgm:spPr/>
    </dgm:pt>
  </dgm:ptLst>
  <dgm:cxnLst>
    <dgm:cxn modelId="{DB2AFBEE-3169-463E-B443-B86420350BC2}" srcId="{3EF3531F-CE1C-4C04-8BCB-600CB1AC54D2}" destId="{A084EEDF-B5E1-4213-8B03-531FC836DF69}" srcOrd="0" destOrd="0" parTransId="{AD357A07-D5A9-4991-A16B-96DB9EEC783B}" sibTransId="{3CA7061B-C9D6-402B-AC23-38E36E56BE84}"/>
    <dgm:cxn modelId="{D25679CD-32E8-4CF3-885B-6A0A61AB26BF}" type="presOf" srcId="{BB7A99C6-ABA5-4108-BAF3-92A1B8B45AFB}" destId="{6CA46521-0270-4BB0-98C6-C290042E6454}" srcOrd="1" destOrd="0" presId="urn:microsoft.com/office/officeart/2008/layout/HorizontalMultiLevelHierarchy"/>
    <dgm:cxn modelId="{B8C21917-442D-43B3-9618-424F9C9A707E}" srcId="{3EF3531F-CE1C-4C04-8BCB-600CB1AC54D2}" destId="{197F5609-FE7B-4254-919E-3620E82CADE9}" srcOrd="1" destOrd="0" parTransId="{BB7A99C6-ABA5-4108-BAF3-92A1B8B45AFB}" sibTransId="{EF391F63-D13E-49A6-9330-90955DD20030}"/>
    <dgm:cxn modelId="{C575D2F8-C988-44E2-AAF4-6D18104719C7}" type="presOf" srcId="{AD357A07-D5A9-4991-A16B-96DB9EEC783B}" destId="{427F5083-982C-439F-BA99-AF48B2577982}" srcOrd="1" destOrd="0" presId="urn:microsoft.com/office/officeart/2008/layout/HorizontalMultiLevelHierarchy"/>
    <dgm:cxn modelId="{96F0A89C-A06B-43AD-B0EF-F4192CB6AF8D}" type="presOf" srcId="{3EF3531F-CE1C-4C04-8BCB-600CB1AC54D2}" destId="{371A9E21-DFE1-4EBB-8E71-69DDAF07F0C3}" srcOrd="0" destOrd="0" presId="urn:microsoft.com/office/officeart/2008/layout/HorizontalMultiLevelHierarchy"/>
    <dgm:cxn modelId="{CEA4CB29-3426-461F-89C1-8C032B65E11E}" type="presOf" srcId="{BB7A99C6-ABA5-4108-BAF3-92A1B8B45AFB}" destId="{08D5A2F8-9871-419A-8BA5-B996804B20E6}" srcOrd="0" destOrd="0" presId="urn:microsoft.com/office/officeart/2008/layout/HorizontalMultiLevelHierarchy"/>
    <dgm:cxn modelId="{F840D94F-1261-449F-B893-C8FB8125B715}" type="presOf" srcId="{AD357A07-D5A9-4991-A16B-96DB9EEC783B}" destId="{C126657D-41F1-4534-8F1E-D538F28285EA}" srcOrd="0" destOrd="0" presId="urn:microsoft.com/office/officeart/2008/layout/HorizontalMultiLevelHierarchy"/>
    <dgm:cxn modelId="{1585B5C3-4799-42C9-92F0-D45484B2FDE0}" srcId="{3EF3531F-CE1C-4C04-8BCB-600CB1AC54D2}" destId="{E9163803-7072-4B17-B75D-56928C3BCBBE}" srcOrd="2" destOrd="0" parTransId="{B2D16C32-7775-4945-8D0E-2EDCA45044E4}" sibTransId="{33EF632A-FE7F-42DB-AD7E-58321905B7A9}"/>
    <dgm:cxn modelId="{8D309004-9AAC-473D-B9C1-73B220789B8E}" type="presOf" srcId="{A084EEDF-B5E1-4213-8B03-531FC836DF69}" destId="{E9E456FD-352F-41C4-9FDA-39E3162853F2}" srcOrd="0" destOrd="0" presId="urn:microsoft.com/office/officeart/2008/layout/HorizontalMultiLevelHierarchy"/>
    <dgm:cxn modelId="{870B50EA-A9A9-40E8-B2FF-4AAF458D4240}" type="presOf" srcId="{B2D16C32-7775-4945-8D0E-2EDCA45044E4}" destId="{4E719D9C-3456-4F9B-9907-4129318978DE}" srcOrd="0" destOrd="0" presId="urn:microsoft.com/office/officeart/2008/layout/HorizontalMultiLevelHierarchy"/>
    <dgm:cxn modelId="{8D18BF42-E944-4517-BFCC-BD45E48D5956}" type="presOf" srcId="{B2D16C32-7775-4945-8D0E-2EDCA45044E4}" destId="{6C450045-A7FC-4E9C-BC3E-33691ACCC21E}" srcOrd="1" destOrd="0" presId="urn:microsoft.com/office/officeart/2008/layout/HorizontalMultiLevelHierarchy"/>
    <dgm:cxn modelId="{6F0F5BE0-EC2D-42B4-BC7E-4857353540BE}" srcId="{84B80C3B-D901-43EF-8EA8-80AF2BDBA599}" destId="{3EF3531F-CE1C-4C04-8BCB-600CB1AC54D2}" srcOrd="0" destOrd="0" parTransId="{0178E1B1-9E4A-40F3-9196-C13B774CB480}" sibTransId="{BDEDEC3E-89C6-4F69-B34D-3B359661FCAF}"/>
    <dgm:cxn modelId="{114B3841-921F-452C-8767-783D089C0E18}" type="presOf" srcId="{84B80C3B-D901-43EF-8EA8-80AF2BDBA599}" destId="{22A90E15-B60D-4CE7-8EA7-C756F4C0CC85}" srcOrd="0" destOrd="0" presId="urn:microsoft.com/office/officeart/2008/layout/HorizontalMultiLevelHierarchy"/>
    <dgm:cxn modelId="{031A8E6B-DE11-47E5-BB46-52E9E4265E58}" type="presOf" srcId="{197F5609-FE7B-4254-919E-3620E82CADE9}" destId="{35246611-4EC8-4812-9866-6DF2740A6347}" srcOrd="0" destOrd="0" presId="urn:microsoft.com/office/officeart/2008/layout/HorizontalMultiLevelHierarchy"/>
    <dgm:cxn modelId="{C8AB229E-9F33-438C-9058-3BB59C3A23AF}" type="presOf" srcId="{E9163803-7072-4B17-B75D-56928C3BCBBE}" destId="{8178903F-9FF4-410D-BD8B-5CDFACC3D168}" srcOrd="0" destOrd="0" presId="urn:microsoft.com/office/officeart/2008/layout/HorizontalMultiLevelHierarchy"/>
    <dgm:cxn modelId="{B5F035B8-4BB2-4968-8BF2-D60F4BE8A158}" type="presParOf" srcId="{22A90E15-B60D-4CE7-8EA7-C756F4C0CC85}" destId="{66088436-1FF3-4ADF-860C-2D572C0EDF50}" srcOrd="0" destOrd="0" presId="urn:microsoft.com/office/officeart/2008/layout/HorizontalMultiLevelHierarchy"/>
    <dgm:cxn modelId="{0AE7DC6C-A8E3-4500-A211-666DE3669A0D}" type="presParOf" srcId="{66088436-1FF3-4ADF-860C-2D572C0EDF50}" destId="{371A9E21-DFE1-4EBB-8E71-69DDAF07F0C3}" srcOrd="0" destOrd="0" presId="urn:microsoft.com/office/officeart/2008/layout/HorizontalMultiLevelHierarchy"/>
    <dgm:cxn modelId="{AD712BD0-08AD-469C-AD99-4D2F1884BD5D}" type="presParOf" srcId="{66088436-1FF3-4ADF-860C-2D572C0EDF50}" destId="{49556DFD-3A0E-475C-8B92-B49E048E05B3}" srcOrd="1" destOrd="0" presId="urn:microsoft.com/office/officeart/2008/layout/HorizontalMultiLevelHierarchy"/>
    <dgm:cxn modelId="{42FD2817-3AB3-48CD-91B1-B390B3D8DBF7}" type="presParOf" srcId="{49556DFD-3A0E-475C-8B92-B49E048E05B3}" destId="{C126657D-41F1-4534-8F1E-D538F28285EA}" srcOrd="0" destOrd="0" presId="urn:microsoft.com/office/officeart/2008/layout/HorizontalMultiLevelHierarchy"/>
    <dgm:cxn modelId="{B63D12E5-BCC0-47B9-837B-290FD661928A}" type="presParOf" srcId="{C126657D-41F1-4534-8F1E-D538F28285EA}" destId="{427F5083-982C-439F-BA99-AF48B2577982}" srcOrd="0" destOrd="0" presId="urn:microsoft.com/office/officeart/2008/layout/HorizontalMultiLevelHierarchy"/>
    <dgm:cxn modelId="{A02E0626-D24D-4787-9132-DBF48BE954C1}" type="presParOf" srcId="{49556DFD-3A0E-475C-8B92-B49E048E05B3}" destId="{6A93CA3F-AC16-45C7-80D5-2B13CBB244B4}" srcOrd="1" destOrd="0" presId="urn:microsoft.com/office/officeart/2008/layout/HorizontalMultiLevelHierarchy"/>
    <dgm:cxn modelId="{45FA29BD-1C96-4213-90BB-F620B43861B7}" type="presParOf" srcId="{6A93CA3F-AC16-45C7-80D5-2B13CBB244B4}" destId="{E9E456FD-352F-41C4-9FDA-39E3162853F2}" srcOrd="0" destOrd="0" presId="urn:microsoft.com/office/officeart/2008/layout/HorizontalMultiLevelHierarchy"/>
    <dgm:cxn modelId="{E7BA28C8-DD4F-4A53-9609-6F82D1A91B2D}" type="presParOf" srcId="{6A93CA3F-AC16-45C7-80D5-2B13CBB244B4}" destId="{2C0A0CA1-EA80-4C98-AA5F-DDFF44BF151D}" srcOrd="1" destOrd="0" presId="urn:microsoft.com/office/officeart/2008/layout/HorizontalMultiLevelHierarchy"/>
    <dgm:cxn modelId="{88E8A546-2D06-4778-A1FF-CD3068FA7A4F}" type="presParOf" srcId="{49556DFD-3A0E-475C-8B92-B49E048E05B3}" destId="{08D5A2F8-9871-419A-8BA5-B996804B20E6}" srcOrd="2" destOrd="0" presId="urn:microsoft.com/office/officeart/2008/layout/HorizontalMultiLevelHierarchy"/>
    <dgm:cxn modelId="{C80407EF-CCE8-47BF-9426-5182C58D49BD}" type="presParOf" srcId="{08D5A2F8-9871-419A-8BA5-B996804B20E6}" destId="{6CA46521-0270-4BB0-98C6-C290042E6454}" srcOrd="0" destOrd="0" presId="urn:microsoft.com/office/officeart/2008/layout/HorizontalMultiLevelHierarchy"/>
    <dgm:cxn modelId="{877ADD1D-2F1D-41A0-AA0C-BCB4B4C26C4E}" type="presParOf" srcId="{49556DFD-3A0E-475C-8B92-B49E048E05B3}" destId="{A773CBE3-9129-4C40-BD25-1849E21DC1AF}" srcOrd="3" destOrd="0" presId="urn:microsoft.com/office/officeart/2008/layout/HorizontalMultiLevelHierarchy"/>
    <dgm:cxn modelId="{111481BF-BB62-47FC-9142-12C5B098D555}" type="presParOf" srcId="{A773CBE3-9129-4C40-BD25-1849E21DC1AF}" destId="{35246611-4EC8-4812-9866-6DF2740A6347}" srcOrd="0" destOrd="0" presId="urn:microsoft.com/office/officeart/2008/layout/HorizontalMultiLevelHierarchy"/>
    <dgm:cxn modelId="{811C52B0-4E4F-4894-916E-213AD8BF5305}" type="presParOf" srcId="{A773CBE3-9129-4C40-BD25-1849E21DC1AF}" destId="{4667DA7A-B9E3-48F4-9FD9-5B8A5D173606}" srcOrd="1" destOrd="0" presId="urn:microsoft.com/office/officeart/2008/layout/HorizontalMultiLevelHierarchy"/>
    <dgm:cxn modelId="{6084FA99-8750-46B8-9472-1958ECAA8836}" type="presParOf" srcId="{49556DFD-3A0E-475C-8B92-B49E048E05B3}" destId="{4E719D9C-3456-4F9B-9907-4129318978DE}" srcOrd="4" destOrd="0" presId="urn:microsoft.com/office/officeart/2008/layout/HorizontalMultiLevelHierarchy"/>
    <dgm:cxn modelId="{4219932E-5031-4358-A20F-10BFB3B6FEC3}" type="presParOf" srcId="{4E719D9C-3456-4F9B-9907-4129318978DE}" destId="{6C450045-A7FC-4E9C-BC3E-33691ACCC21E}" srcOrd="0" destOrd="0" presId="urn:microsoft.com/office/officeart/2008/layout/HorizontalMultiLevelHierarchy"/>
    <dgm:cxn modelId="{DC70BAF7-5638-4AD8-A062-F30CB7EFF737}" type="presParOf" srcId="{49556DFD-3A0E-475C-8B92-B49E048E05B3}" destId="{03853F35-9B2D-47C8-9188-850528845D05}" srcOrd="5" destOrd="0" presId="urn:microsoft.com/office/officeart/2008/layout/HorizontalMultiLevelHierarchy"/>
    <dgm:cxn modelId="{5047CDC5-6F50-4CEB-8750-72B924F91F02}" type="presParOf" srcId="{03853F35-9B2D-47C8-9188-850528845D05}" destId="{8178903F-9FF4-410D-BD8B-5CDFACC3D168}" srcOrd="0" destOrd="0" presId="urn:microsoft.com/office/officeart/2008/layout/HorizontalMultiLevelHierarchy"/>
    <dgm:cxn modelId="{6BD887BD-6DF8-48BF-89DE-49F59221EDD7}" type="presParOf" srcId="{03853F35-9B2D-47C8-9188-850528845D05}" destId="{B5EC865C-B701-422D-BC79-C33739882E80}"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4B80C3B-D901-43EF-8EA8-80AF2BDBA599}"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en-IN"/>
        </a:p>
      </dgm:t>
    </dgm:pt>
    <dgm:pt modelId="{3EF3531F-CE1C-4C04-8BCB-600CB1AC54D2}">
      <dgm:prSet phldrT="[Text]"/>
      <dgm:spPr/>
      <dgm:t>
        <a:bodyPr/>
        <a:lstStyle/>
        <a:p>
          <a:r>
            <a:rPr lang="en-IN"/>
            <a:t>Invaders</a:t>
          </a:r>
        </a:p>
      </dgm:t>
    </dgm:pt>
    <dgm:pt modelId="{0178E1B1-9E4A-40F3-9196-C13B774CB480}" type="parTrans" cxnId="{6F0F5BE0-EC2D-42B4-BC7E-4857353540BE}">
      <dgm:prSet/>
      <dgm:spPr/>
      <dgm:t>
        <a:bodyPr/>
        <a:lstStyle/>
        <a:p>
          <a:endParaRPr lang="en-IN"/>
        </a:p>
      </dgm:t>
    </dgm:pt>
    <dgm:pt modelId="{BDEDEC3E-89C6-4F69-B34D-3B359661FCAF}" type="sibTrans" cxnId="{6F0F5BE0-EC2D-42B4-BC7E-4857353540BE}">
      <dgm:prSet/>
      <dgm:spPr/>
      <dgm:t>
        <a:bodyPr/>
        <a:lstStyle/>
        <a:p>
          <a:endParaRPr lang="en-IN"/>
        </a:p>
      </dgm:t>
    </dgm:pt>
    <dgm:pt modelId="{A084EEDF-B5E1-4213-8B03-531FC836DF69}">
      <dgm:prSet phldrT="[Text]"/>
      <dgm:spPr/>
      <dgm:t>
        <a:bodyPr/>
        <a:lstStyle/>
        <a:p>
          <a:r>
            <a:rPr lang="en-IN"/>
            <a:t>InvaderX</a:t>
          </a:r>
        </a:p>
      </dgm:t>
    </dgm:pt>
    <dgm:pt modelId="{AD357A07-D5A9-4991-A16B-96DB9EEC783B}" type="parTrans" cxnId="{DB2AFBEE-3169-463E-B443-B86420350BC2}">
      <dgm:prSet/>
      <dgm:spPr/>
      <dgm:t>
        <a:bodyPr/>
        <a:lstStyle/>
        <a:p>
          <a:endParaRPr lang="en-IN"/>
        </a:p>
      </dgm:t>
    </dgm:pt>
    <dgm:pt modelId="{3CA7061B-C9D6-402B-AC23-38E36E56BE84}" type="sibTrans" cxnId="{DB2AFBEE-3169-463E-B443-B86420350BC2}">
      <dgm:prSet/>
      <dgm:spPr/>
      <dgm:t>
        <a:bodyPr/>
        <a:lstStyle/>
        <a:p>
          <a:endParaRPr lang="en-IN"/>
        </a:p>
      </dgm:t>
    </dgm:pt>
    <dgm:pt modelId="{197F5609-FE7B-4254-919E-3620E82CADE9}">
      <dgm:prSet phldrT="[Text]"/>
      <dgm:spPr/>
      <dgm:t>
        <a:bodyPr/>
        <a:lstStyle/>
        <a:p>
          <a:r>
            <a:rPr lang="en-IN"/>
            <a:t>InvaderAvtive</a:t>
          </a:r>
        </a:p>
      </dgm:t>
    </dgm:pt>
    <dgm:pt modelId="{BB7A99C6-ABA5-4108-BAF3-92A1B8B45AFB}" type="parTrans" cxnId="{B8C21917-442D-43B3-9618-424F9C9A707E}">
      <dgm:prSet/>
      <dgm:spPr/>
      <dgm:t>
        <a:bodyPr/>
        <a:lstStyle/>
        <a:p>
          <a:endParaRPr lang="en-IN"/>
        </a:p>
      </dgm:t>
    </dgm:pt>
    <dgm:pt modelId="{EF391F63-D13E-49A6-9330-90955DD20030}" type="sibTrans" cxnId="{B8C21917-442D-43B3-9618-424F9C9A707E}">
      <dgm:prSet/>
      <dgm:spPr/>
      <dgm:t>
        <a:bodyPr/>
        <a:lstStyle/>
        <a:p>
          <a:endParaRPr lang="en-IN"/>
        </a:p>
      </dgm:t>
    </dgm:pt>
    <dgm:pt modelId="{0E73E936-E8AE-40ED-ABB5-9A2A7DB49FD3}">
      <dgm:prSet/>
      <dgm:spPr/>
      <dgm:t>
        <a:bodyPr/>
        <a:lstStyle/>
        <a:p>
          <a:r>
            <a:rPr lang="en-IN"/>
            <a:t>InvaderY</a:t>
          </a:r>
        </a:p>
      </dgm:t>
    </dgm:pt>
    <dgm:pt modelId="{31194793-8248-487A-87BC-ABC990FB176A}" type="parTrans" cxnId="{F21B23EF-A16F-4A23-A1AD-91B5B8C03C9A}">
      <dgm:prSet/>
      <dgm:spPr/>
      <dgm:t>
        <a:bodyPr/>
        <a:lstStyle/>
        <a:p>
          <a:endParaRPr lang="en-IN"/>
        </a:p>
      </dgm:t>
    </dgm:pt>
    <dgm:pt modelId="{4BF150E0-B3DE-4772-BD33-7143E4ADB9D3}" type="sibTrans" cxnId="{F21B23EF-A16F-4A23-A1AD-91B5B8C03C9A}">
      <dgm:prSet/>
      <dgm:spPr/>
      <dgm:t>
        <a:bodyPr/>
        <a:lstStyle/>
        <a:p>
          <a:endParaRPr lang="en-IN"/>
        </a:p>
      </dgm:t>
    </dgm:pt>
    <dgm:pt modelId="{5B4B4444-2BEF-4C30-A605-58DD49613C32}">
      <dgm:prSet/>
      <dgm:spPr/>
      <dgm:t>
        <a:bodyPr/>
        <a:lstStyle/>
        <a:p>
          <a:r>
            <a:rPr lang="en-IN"/>
            <a:t>InvaderHealth</a:t>
          </a:r>
        </a:p>
      </dgm:t>
    </dgm:pt>
    <dgm:pt modelId="{77A2C1BC-6C30-4E0C-8492-626B82B84788}" type="parTrans" cxnId="{0A7C442B-CFB8-4D66-9C6C-ABCE4F167AFD}">
      <dgm:prSet/>
      <dgm:spPr/>
      <dgm:t>
        <a:bodyPr/>
        <a:lstStyle/>
        <a:p>
          <a:endParaRPr lang="en-IN"/>
        </a:p>
      </dgm:t>
    </dgm:pt>
    <dgm:pt modelId="{BA518D61-E586-4115-9357-0B3C7015CFB1}" type="sibTrans" cxnId="{0A7C442B-CFB8-4D66-9C6C-ABCE4F167AFD}">
      <dgm:prSet/>
      <dgm:spPr/>
      <dgm:t>
        <a:bodyPr/>
        <a:lstStyle/>
        <a:p>
          <a:endParaRPr lang="en-IN"/>
        </a:p>
      </dgm:t>
    </dgm:pt>
    <dgm:pt modelId="{22A90E15-B60D-4CE7-8EA7-C756F4C0CC85}" type="pres">
      <dgm:prSet presAssocID="{84B80C3B-D901-43EF-8EA8-80AF2BDBA599}" presName="Name0" presStyleCnt="0">
        <dgm:presLayoutVars>
          <dgm:chPref val="1"/>
          <dgm:dir/>
          <dgm:animOne val="branch"/>
          <dgm:animLvl val="lvl"/>
          <dgm:resizeHandles val="exact"/>
        </dgm:presLayoutVars>
      </dgm:prSet>
      <dgm:spPr/>
      <dgm:t>
        <a:bodyPr/>
        <a:lstStyle/>
        <a:p>
          <a:endParaRPr lang="en-IN"/>
        </a:p>
      </dgm:t>
    </dgm:pt>
    <dgm:pt modelId="{66088436-1FF3-4ADF-860C-2D572C0EDF50}" type="pres">
      <dgm:prSet presAssocID="{3EF3531F-CE1C-4C04-8BCB-600CB1AC54D2}" presName="root1" presStyleCnt="0"/>
      <dgm:spPr/>
    </dgm:pt>
    <dgm:pt modelId="{371A9E21-DFE1-4EBB-8E71-69DDAF07F0C3}" type="pres">
      <dgm:prSet presAssocID="{3EF3531F-CE1C-4C04-8BCB-600CB1AC54D2}" presName="LevelOneTextNode" presStyleLbl="node0" presStyleIdx="0" presStyleCnt="1">
        <dgm:presLayoutVars>
          <dgm:chPref val="3"/>
        </dgm:presLayoutVars>
      </dgm:prSet>
      <dgm:spPr/>
      <dgm:t>
        <a:bodyPr/>
        <a:lstStyle/>
        <a:p>
          <a:endParaRPr lang="en-IN"/>
        </a:p>
      </dgm:t>
    </dgm:pt>
    <dgm:pt modelId="{49556DFD-3A0E-475C-8B92-B49E048E05B3}" type="pres">
      <dgm:prSet presAssocID="{3EF3531F-CE1C-4C04-8BCB-600CB1AC54D2}" presName="level2hierChild" presStyleCnt="0"/>
      <dgm:spPr/>
    </dgm:pt>
    <dgm:pt modelId="{C126657D-41F1-4534-8F1E-D538F28285EA}" type="pres">
      <dgm:prSet presAssocID="{AD357A07-D5A9-4991-A16B-96DB9EEC783B}" presName="conn2-1" presStyleLbl="parChTrans1D2" presStyleIdx="0" presStyleCnt="4"/>
      <dgm:spPr/>
      <dgm:t>
        <a:bodyPr/>
        <a:lstStyle/>
        <a:p>
          <a:endParaRPr lang="en-IN"/>
        </a:p>
      </dgm:t>
    </dgm:pt>
    <dgm:pt modelId="{427F5083-982C-439F-BA99-AF48B2577982}" type="pres">
      <dgm:prSet presAssocID="{AD357A07-D5A9-4991-A16B-96DB9EEC783B}" presName="connTx" presStyleLbl="parChTrans1D2" presStyleIdx="0" presStyleCnt="4"/>
      <dgm:spPr/>
      <dgm:t>
        <a:bodyPr/>
        <a:lstStyle/>
        <a:p>
          <a:endParaRPr lang="en-IN"/>
        </a:p>
      </dgm:t>
    </dgm:pt>
    <dgm:pt modelId="{6A93CA3F-AC16-45C7-80D5-2B13CBB244B4}" type="pres">
      <dgm:prSet presAssocID="{A084EEDF-B5E1-4213-8B03-531FC836DF69}" presName="root2" presStyleCnt="0"/>
      <dgm:spPr/>
    </dgm:pt>
    <dgm:pt modelId="{E9E456FD-352F-41C4-9FDA-39E3162853F2}" type="pres">
      <dgm:prSet presAssocID="{A084EEDF-B5E1-4213-8B03-531FC836DF69}" presName="LevelTwoTextNode" presStyleLbl="node2" presStyleIdx="0" presStyleCnt="4">
        <dgm:presLayoutVars>
          <dgm:chPref val="3"/>
        </dgm:presLayoutVars>
      </dgm:prSet>
      <dgm:spPr/>
      <dgm:t>
        <a:bodyPr/>
        <a:lstStyle/>
        <a:p>
          <a:endParaRPr lang="en-IN"/>
        </a:p>
      </dgm:t>
    </dgm:pt>
    <dgm:pt modelId="{2C0A0CA1-EA80-4C98-AA5F-DDFF44BF151D}" type="pres">
      <dgm:prSet presAssocID="{A084EEDF-B5E1-4213-8B03-531FC836DF69}" presName="level3hierChild" presStyleCnt="0"/>
      <dgm:spPr/>
    </dgm:pt>
    <dgm:pt modelId="{83777395-EC9D-4708-96FA-66E339E822BA}" type="pres">
      <dgm:prSet presAssocID="{31194793-8248-487A-87BC-ABC990FB176A}" presName="conn2-1" presStyleLbl="parChTrans1D2" presStyleIdx="1" presStyleCnt="4"/>
      <dgm:spPr/>
      <dgm:t>
        <a:bodyPr/>
        <a:lstStyle/>
        <a:p>
          <a:endParaRPr lang="en-IN"/>
        </a:p>
      </dgm:t>
    </dgm:pt>
    <dgm:pt modelId="{3CDF1443-413D-423E-8BEB-F7506601F79A}" type="pres">
      <dgm:prSet presAssocID="{31194793-8248-487A-87BC-ABC990FB176A}" presName="connTx" presStyleLbl="parChTrans1D2" presStyleIdx="1" presStyleCnt="4"/>
      <dgm:spPr/>
      <dgm:t>
        <a:bodyPr/>
        <a:lstStyle/>
        <a:p>
          <a:endParaRPr lang="en-IN"/>
        </a:p>
      </dgm:t>
    </dgm:pt>
    <dgm:pt modelId="{F27243DC-C7AB-4EAB-A547-75C84C7EB8C7}" type="pres">
      <dgm:prSet presAssocID="{0E73E936-E8AE-40ED-ABB5-9A2A7DB49FD3}" presName="root2" presStyleCnt="0"/>
      <dgm:spPr/>
    </dgm:pt>
    <dgm:pt modelId="{9F20A696-9EFE-42B8-A478-A0EC8960CC6B}" type="pres">
      <dgm:prSet presAssocID="{0E73E936-E8AE-40ED-ABB5-9A2A7DB49FD3}" presName="LevelTwoTextNode" presStyleLbl="node2" presStyleIdx="1" presStyleCnt="4">
        <dgm:presLayoutVars>
          <dgm:chPref val="3"/>
        </dgm:presLayoutVars>
      </dgm:prSet>
      <dgm:spPr/>
      <dgm:t>
        <a:bodyPr/>
        <a:lstStyle/>
        <a:p>
          <a:endParaRPr lang="en-IN"/>
        </a:p>
      </dgm:t>
    </dgm:pt>
    <dgm:pt modelId="{FC963E0A-3043-47D0-ADAE-AE0C2F9BB6B7}" type="pres">
      <dgm:prSet presAssocID="{0E73E936-E8AE-40ED-ABB5-9A2A7DB49FD3}" presName="level3hierChild" presStyleCnt="0"/>
      <dgm:spPr/>
    </dgm:pt>
    <dgm:pt modelId="{08D5A2F8-9871-419A-8BA5-B996804B20E6}" type="pres">
      <dgm:prSet presAssocID="{BB7A99C6-ABA5-4108-BAF3-92A1B8B45AFB}" presName="conn2-1" presStyleLbl="parChTrans1D2" presStyleIdx="2" presStyleCnt="4"/>
      <dgm:spPr/>
      <dgm:t>
        <a:bodyPr/>
        <a:lstStyle/>
        <a:p>
          <a:endParaRPr lang="en-IN"/>
        </a:p>
      </dgm:t>
    </dgm:pt>
    <dgm:pt modelId="{6CA46521-0270-4BB0-98C6-C290042E6454}" type="pres">
      <dgm:prSet presAssocID="{BB7A99C6-ABA5-4108-BAF3-92A1B8B45AFB}" presName="connTx" presStyleLbl="parChTrans1D2" presStyleIdx="2" presStyleCnt="4"/>
      <dgm:spPr/>
      <dgm:t>
        <a:bodyPr/>
        <a:lstStyle/>
        <a:p>
          <a:endParaRPr lang="en-IN"/>
        </a:p>
      </dgm:t>
    </dgm:pt>
    <dgm:pt modelId="{A773CBE3-9129-4C40-BD25-1849E21DC1AF}" type="pres">
      <dgm:prSet presAssocID="{197F5609-FE7B-4254-919E-3620E82CADE9}" presName="root2" presStyleCnt="0"/>
      <dgm:spPr/>
    </dgm:pt>
    <dgm:pt modelId="{35246611-4EC8-4812-9866-6DF2740A6347}" type="pres">
      <dgm:prSet presAssocID="{197F5609-FE7B-4254-919E-3620E82CADE9}" presName="LevelTwoTextNode" presStyleLbl="node2" presStyleIdx="2" presStyleCnt="4">
        <dgm:presLayoutVars>
          <dgm:chPref val="3"/>
        </dgm:presLayoutVars>
      </dgm:prSet>
      <dgm:spPr/>
      <dgm:t>
        <a:bodyPr/>
        <a:lstStyle/>
        <a:p>
          <a:endParaRPr lang="en-IN"/>
        </a:p>
      </dgm:t>
    </dgm:pt>
    <dgm:pt modelId="{4667DA7A-B9E3-48F4-9FD9-5B8A5D173606}" type="pres">
      <dgm:prSet presAssocID="{197F5609-FE7B-4254-919E-3620E82CADE9}" presName="level3hierChild" presStyleCnt="0"/>
      <dgm:spPr/>
    </dgm:pt>
    <dgm:pt modelId="{8FB9FF14-25C2-4FD5-966C-2C965D43CF5D}" type="pres">
      <dgm:prSet presAssocID="{77A2C1BC-6C30-4E0C-8492-626B82B84788}" presName="conn2-1" presStyleLbl="parChTrans1D2" presStyleIdx="3" presStyleCnt="4"/>
      <dgm:spPr/>
      <dgm:t>
        <a:bodyPr/>
        <a:lstStyle/>
        <a:p>
          <a:endParaRPr lang="en-IN"/>
        </a:p>
      </dgm:t>
    </dgm:pt>
    <dgm:pt modelId="{F35B950B-BDCC-41ED-AE78-D4D1E38BAF15}" type="pres">
      <dgm:prSet presAssocID="{77A2C1BC-6C30-4E0C-8492-626B82B84788}" presName="connTx" presStyleLbl="parChTrans1D2" presStyleIdx="3" presStyleCnt="4"/>
      <dgm:spPr/>
      <dgm:t>
        <a:bodyPr/>
        <a:lstStyle/>
        <a:p>
          <a:endParaRPr lang="en-IN"/>
        </a:p>
      </dgm:t>
    </dgm:pt>
    <dgm:pt modelId="{6BBDA56D-A947-40F7-B2EA-0F270EA66751}" type="pres">
      <dgm:prSet presAssocID="{5B4B4444-2BEF-4C30-A605-58DD49613C32}" presName="root2" presStyleCnt="0"/>
      <dgm:spPr/>
    </dgm:pt>
    <dgm:pt modelId="{7152F894-FB83-4797-93A3-A550F7406597}" type="pres">
      <dgm:prSet presAssocID="{5B4B4444-2BEF-4C30-A605-58DD49613C32}" presName="LevelTwoTextNode" presStyleLbl="node2" presStyleIdx="3" presStyleCnt="4">
        <dgm:presLayoutVars>
          <dgm:chPref val="3"/>
        </dgm:presLayoutVars>
      </dgm:prSet>
      <dgm:spPr/>
      <dgm:t>
        <a:bodyPr/>
        <a:lstStyle/>
        <a:p>
          <a:endParaRPr lang="en-IN"/>
        </a:p>
      </dgm:t>
    </dgm:pt>
    <dgm:pt modelId="{52D50C23-A9E9-4339-8DD7-58CD36903932}" type="pres">
      <dgm:prSet presAssocID="{5B4B4444-2BEF-4C30-A605-58DD49613C32}" presName="level3hierChild" presStyleCnt="0"/>
      <dgm:spPr/>
    </dgm:pt>
  </dgm:ptLst>
  <dgm:cxnLst>
    <dgm:cxn modelId="{3C7FE3D3-4D3E-457A-B8F7-2589D59D9F5B}" type="presOf" srcId="{77A2C1BC-6C30-4E0C-8492-626B82B84788}" destId="{8FB9FF14-25C2-4FD5-966C-2C965D43CF5D}" srcOrd="0" destOrd="0" presId="urn:microsoft.com/office/officeart/2008/layout/HorizontalMultiLevelHierarchy"/>
    <dgm:cxn modelId="{DB2AFBEE-3169-463E-B443-B86420350BC2}" srcId="{3EF3531F-CE1C-4C04-8BCB-600CB1AC54D2}" destId="{A084EEDF-B5E1-4213-8B03-531FC836DF69}" srcOrd="0" destOrd="0" parTransId="{AD357A07-D5A9-4991-A16B-96DB9EEC783B}" sibTransId="{3CA7061B-C9D6-402B-AC23-38E36E56BE84}"/>
    <dgm:cxn modelId="{59084D6A-08D9-4CCB-BDB9-CE2B62C7B504}" type="presOf" srcId="{3EF3531F-CE1C-4C04-8BCB-600CB1AC54D2}" destId="{371A9E21-DFE1-4EBB-8E71-69DDAF07F0C3}" srcOrd="0" destOrd="0" presId="urn:microsoft.com/office/officeart/2008/layout/HorizontalMultiLevelHierarchy"/>
    <dgm:cxn modelId="{B8C21917-442D-43B3-9618-424F9C9A707E}" srcId="{3EF3531F-CE1C-4C04-8BCB-600CB1AC54D2}" destId="{197F5609-FE7B-4254-919E-3620E82CADE9}" srcOrd="2" destOrd="0" parTransId="{BB7A99C6-ABA5-4108-BAF3-92A1B8B45AFB}" sibTransId="{EF391F63-D13E-49A6-9330-90955DD20030}"/>
    <dgm:cxn modelId="{ED2DDC3A-A028-4444-9AE5-A72EB53E67F1}" type="presOf" srcId="{AD357A07-D5A9-4991-A16B-96DB9EEC783B}" destId="{427F5083-982C-439F-BA99-AF48B2577982}" srcOrd="1" destOrd="0" presId="urn:microsoft.com/office/officeart/2008/layout/HorizontalMultiLevelHierarchy"/>
    <dgm:cxn modelId="{F21B23EF-A16F-4A23-A1AD-91B5B8C03C9A}" srcId="{3EF3531F-CE1C-4C04-8BCB-600CB1AC54D2}" destId="{0E73E936-E8AE-40ED-ABB5-9A2A7DB49FD3}" srcOrd="1" destOrd="0" parTransId="{31194793-8248-487A-87BC-ABC990FB176A}" sibTransId="{4BF150E0-B3DE-4772-BD33-7143E4ADB9D3}"/>
    <dgm:cxn modelId="{E6714FBC-52B3-418E-924D-898EB02E1968}" type="presOf" srcId="{77A2C1BC-6C30-4E0C-8492-626B82B84788}" destId="{F35B950B-BDCC-41ED-AE78-D4D1E38BAF15}" srcOrd="1" destOrd="0" presId="urn:microsoft.com/office/officeart/2008/layout/HorizontalMultiLevelHierarchy"/>
    <dgm:cxn modelId="{8B52A437-8A70-4C07-BD07-2750A32608A9}" type="presOf" srcId="{197F5609-FE7B-4254-919E-3620E82CADE9}" destId="{35246611-4EC8-4812-9866-6DF2740A6347}" srcOrd="0" destOrd="0" presId="urn:microsoft.com/office/officeart/2008/layout/HorizontalMultiLevelHierarchy"/>
    <dgm:cxn modelId="{D4836ECF-C1B0-4B0E-9733-5E31E13823C8}" type="presOf" srcId="{31194793-8248-487A-87BC-ABC990FB176A}" destId="{3CDF1443-413D-423E-8BEB-F7506601F79A}" srcOrd="1" destOrd="0" presId="urn:microsoft.com/office/officeart/2008/layout/HorizontalMultiLevelHierarchy"/>
    <dgm:cxn modelId="{0A7C442B-CFB8-4D66-9C6C-ABCE4F167AFD}" srcId="{3EF3531F-CE1C-4C04-8BCB-600CB1AC54D2}" destId="{5B4B4444-2BEF-4C30-A605-58DD49613C32}" srcOrd="3" destOrd="0" parTransId="{77A2C1BC-6C30-4E0C-8492-626B82B84788}" sibTransId="{BA518D61-E586-4115-9357-0B3C7015CFB1}"/>
    <dgm:cxn modelId="{FA1BE634-DCC1-4602-8D8F-7BDD923A1825}" type="presOf" srcId="{BB7A99C6-ABA5-4108-BAF3-92A1B8B45AFB}" destId="{6CA46521-0270-4BB0-98C6-C290042E6454}" srcOrd="1" destOrd="0" presId="urn:microsoft.com/office/officeart/2008/layout/HorizontalMultiLevelHierarchy"/>
    <dgm:cxn modelId="{23BD19CB-5C52-4F17-B4CD-63929FB48964}" type="presOf" srcId="{BB7A99C6-ABA5-4108-BAF3-92A1B8B45AFB}" destId="{08D5A2F8-9871-419A-8BA5-B996804B20E6}" srcOrd="0" destOrd="0" presId="urn:microsoft.com/office/officeart/2008/layout/HorizontalMultiLevelHierarchy"/>
    <dgm:cxn modelId="{1FED63AA-6FCD-4E92-8576-11A1BDA881AA}" type="presOf" srcId="{84B80C3B-D901-43EF-8EA8-80AF2BDBA599}" destId="{22A90E15-B60D-4CE7-8EA7-C756F4C0CC85}" srcOrd="0" destOrd="0" presId="urn:microsoft.com/office/officeart/2008/layout/HorizontalMultiLevelHierarchy"/>
    <dgm:cxn modelId="{92556D82-2C92-40CC-86C0-044F3FAB081F}" type="presOf" srcId="{0E73E936-E8AE-40ED-ABB5-9A2A7DB49FD3}" destId="{9F20A696-9EFE-42B8-A478-A0EC8960CC6B}" srcOrd="0" destOrd="0" presId="urn:microsoft.com/office/officeart/2008/layout/HorizontalMultiLevelHierarchy"/>
    <dgm:cxn modelId="{6F0F5BE0-EC2D-42B4-BC7E-4857353540BE}" srcId="{84B80C3B-D901-43EF-8EA8-80AF2BDBA599}" destId="{3EF3531F-CE1C-4C04-8BCB-600CB1AC54D2}" srcOrd="0" destOrd="0" parTransId="{0178E1B1-9E4A-40F3-9196-C13B774CB480}" sibTransId="{BDEDEC3E-89C6-4F69-B34D-3B359661FCAF}"/>
    <dgm:cxn modelId="{1AAA6A4A-8C06-41E5-BEFD-EB6254C2DCD3}" type="presOf" srcId="{5B4B4444-2BEF-4C30-A605-58DD49613C32}" destId="{7152F894-FB83-4797-93A3-A550F7406597}" srcOrd="0" destOrd="0" presId="urn:microsoft.com/office/officeart/2008/layout/HorizontalMultiLevelHierarchy"/>
    <dgm:cxn modelId="{9CCEE02F-C49C-4569-BED7-4C4F9E5450C2}" type="presOf" srcId="{31194793-8248-487A-87BC-ABC990FB176A}" destId="{83777395-EC9D-4708-96FA-66E339E822BA}" srcOrd="0" destOrd="0" presId="urn:microsoft.com/office/officeart/2008/layout/HorizontalMultiLevelHierarchy"/>
    <dgm:cxn modelId="{D08470ED-BCE1-441C-95D7-EDA2A3D7CB4E}" type="presOf" srcId="{A084EEDF-B5E1-4213-8B03-531FC836DF69}" destId="{E9E456FD-352F-41C4-9FDA-39E3162853F2}" srcOrd="0" destOrd="0" presId="urn:microsoft.com/office/officeart/2008/layout/HorizontalMultiLevelHierarchy"/>
    <dgm:cxn modelId="{FEE50129-50CE-47C9-9239-6D2F4CBFC7EB}" type="presOf" srcId="{AD357A07-D5A9-4991-A16B-96DB9EEC783B}" destId="{C126657D-41F1-4534-8F1E-D538F28285EA}" srcOrd="0" destOrd="0" presId="urn:microsoft.com/office/officeart/2008/layout/HorizontalMultiLevelHierarchy"/>
    <dgm:cxn modelId="{844854C9-9F6D-432B-8079-302F1EBE2DE9}" type="presParOf" srcId="{22A90E15-B60D-4CE7-8EA7-C756F4C0CC85}" destId="{66088436-1FF3-4ADF-860C-2D572C0EDF50}" srcOrd="0" destOrd="0" presId="urn:microsoft.com/office/officeart/2008/layout/HorizontalMultiLevelHierarchy"/>
    <dgm:cxn modelId="{2461266B-C58A-47E1-9590-CDB7CF130D14}" type="presParOf" srcId="{66088436-1FF3-4ADF-860C-2D572C0EDF50}" destId="{371A9E21-DFE1-4EBB-8E71-69DDAF07F0C3}" srcOrd="0" destOrd="0" presId="urn:microsoft.com/office/officeart/2008/layout/HorizontalMultiLevelHierarchy"/>
    <dgm:cxn modelId="{E13BBB57-3483-4504-8D82-0C7FC3439B57}" type="presParOf" srcId="{66088436-1FF3-4ADF-860C-2D572C0EDF50}" destId="{49556DFD-3A0E-475C-8B92-B49E048E05B3}" srcOrd="1" destOrd="0" presId="urn:microsoft.com/office/officeart/2008/layout/HorizontalMultiLevelHierarchy"/>
    <dgm:cxn modelId="{0B697629-9E55-455E-B1D5-D7913EBF378B}" type="presParOf" srcId="{49556DFD-3A0E-475C-8B92-B49E048E05B3}" destId="{C126657D-41F1-4534-8F1E-D538F28285EA}" srcOrd="0" destOrd="0" presId="urn:microsoft.com/office/officeart/2008/layout/HorizontalMultiLevelHierarchy"/>
    <dgm:cxn modelId="{77BF9CB9-AD16-459D-9B46-02892218FDED}" type="presParOf" srcId="{C126657D-41F1-4534-8F1E-D538F28285EA}" destId="{427F5083-982C-439F-BA99-AF48B2577982}" srcOrd="0" destOrd="0" presId="urn:microsoft.com/office/officeart/2008/layout/HorizontalMultiLevelHierarchy"/>
    <dgm:cxn modelId="{49C0A8C9-C915-4A45-B355-6AE6EBA6144A}" type="presParOf" srcId="{49556DFD-3A0E-475C-8B92-B49E048E05B3}" destId="{6A93CA3F-AC16-45C7-80D5-2B13CBB244B4}" srcOrd="1" destOrd="0" presId="urn:microsoft.com/office/officeart/2008/layout/HorizontalMultiLevelHierarchy"/>
    <dgm:cxn modelId="{9728B122-EA68-45F5-998F-A14057FA9573}" type="presParOf" srcId="{6A93CA3F-AC16-45C7-80D5-2B13CBB244B4}" destId="{E9E456FD-352F-41C4-9FDA-39E3162853F2}" srcOrd="0" destOrd="0" presId="urn:microsoft.com/office/officeart/2008/layout/HorizontalMultiLevelHierarchy"/>
    <dgm:cxn modelId="{51D781CF-2F76-4B02-8C9E-1D4499EA1597}" type="presParOf" srcId="{6A93CA3F-AC16-45C7-80D5-2B13CBB244B4}" destId="{2C0A0CA1-EA80-4C98-AA5F-DDFF44BF151D}" srcOrd="1" destOrd="0" presId="urn:microsoft.com/office/officeart/2008/layout/HorizontalMultiLevelHierarchy"/>
    <dgm:cxn modelId="{751DD590-A7C8-4277-A366-A922DCC79B7E}" type="presParOf" srcId="{49556DFD-3A0E-475C-8B92-B49E048E05B3}" destId="{83777395-EC9D-4708-96FA-66E339E822BA}" srcOrd="2" destOrd="0" presId="urn:microsoft.com/office/officeart/2008/layout/HorizontalMultiLevelHierarchy"/>
    <dgm:cxn modelId="{15C07081-1941-459D-9970-BF27E8826693}" type="presParOf" srcId="{83777395-EC9D-4708-96FA-66E339E822BA}" destId="{3CDF1443-413D-423E-8BEB-F7506601F79A}" srcOrd="0" destOrd="0" presId="urn:microsoft.com/office/officeart/2008/layout/HorizontalMultiLevelHierarchy"/>
    <dgm:cxn modelId="{C5F0CDAD-5584-4423-B729-12A8C8EC603D}" type="presParOf" srcId="{49556DFD-3A0E-475C-8B92-B49E048E05B3}" destId="{F27243DC-C7AB-4EAB-A547-75C84C7EB8C7}" srcOrd="3" destOrd="0" presId="urn:microsoft.com/office/officeart/2008/layout/HorizontalMultiLevelHierarchy"/>
    <dgm:cxn modelId="{FEB72B86-E7FB-405C-B63B-5059E5F1AFE1}" type="presParOf" srcId="{F27243DC-C7AB-4EAB-A547-75C84C7EB8C7}" destId="{9F20A696-9EFE-42B8-A478-A0EC8960CC6B}" srcOrd="0" destOrd="0" presId="urn:microsoft.com/office/officeart/2008/layout/HorizontalMultiLevelHierarchy"/>
    <dgm:cxn modelId="{BCDAA5DD-784F-4ECB-B8DA-316D3C3E3EBA}" type="presParOf" srcId="{F27243DC-C7AB-4EAB-A547-75C84C7EB8C7}" destId="{FC963E0A-3043-47D0-ADAE-AE0C2F9BB6B7}" srcOrd="1" destOrd="0" presId="urn:microsoft.com/office/officeart/2008/layout/HorizontalMultiLevelHierarchy"/>
    <dgm:cxn modelId="{2A13C8B0-5A1B-4DFE-9CDD-E683D8B198BF}" type="presParOf" srcId="{49556DFD-3A0E-475C-8B92-B49E048E05B3}" destId="{08D5A2F8-9871-419A-8BA5-B996804B20E6}" srcOrd="4" destOrd="0" presId="urn:microsoft.com/office/officeart/2008/layout/HorizontalMultiLevelHierarchy"/>
    <dgm:cxn modelId="{C4D25A29-2812-422D-9083-93A2B3929C76}" type="presParOf" srcId="{08D5A2F8-9871-419A-8BA5-B996804B20E6}" destId="{6CA46521-0270-4BB0-98C6-C290042E6454}" srcOrd="0" destOrd="0" presId="urn:microsoft.com/office/officeart/2008/layout/HorizontalMultiLevelHierarchy"/>
    <dgm:cxn modelId="{BD201D20-00A6-4A22-9359-6A9C5E981FE5}" type="presParOf" srcId="{49556DFD-3A0E-475C-8B92-B49E048E05B3}" destId="{A773CBE3-9129-4C40-BD25-1849E21DC1AF}" srcOrd="5" destOrd="0" presId="urn:microsoft.com/office/officeart/2008/layout/HorizontalMultiLevelHierarchy"/>
    <dgm:cxn modelId="{A073525B-85C5-4A2A-8357-01D3AB287D58}" type="presParOf" srcId="{A773CBE3-9129-4C40-BD25-1849E21DC1AF}" destId="{35246611-4EC8-4812-9866-6DF2740A6347}" srcOrd="0" destOrd="0" presId="urn:microsoft.com/office/officeart/2008/layout/HorizontalMultiLevelHierarchy"/>
    <dgm:cxn modelId="{A29E25B5-5644-4F03-AED5-DFAAFA8AA7B2}" type="presParOf" srcId="{A773CBE3-9129-4C40-BD25-1849E21DC1AF}" destId="{4667DA7A-B9E3-48F4-9FD9-5B8A5D173606}" srcOrd="1" destOrd="0" presId="urn:microsoft.com/office/officeart/2008/layout/HorizontalMultiLevelHierarchy"/>
    <dgm:cxn modelId="{9E6A9001-7354-44E6-877E-577D8DE716F5}" type="presParOf" srcId="{49556DFD-3A0E-475C-8B92-B49E048E05B3}" destId="{8FB9FF14-25C2-4FD5-966C-2C965D43CF5D}" srcOrd="6" destOrd="0" presId="urn:microsoft.com/office/officeart/2008/layout/HorizontalMultiLevelHierarchy"/>
    <dgm:cxn modelId="{C57E3816-9B4C-4773-A08C-3391EC264283}" type="presParOf" srcId="{8FB9FF14-25C2-4FD5-966C-2C965D43CF5D}" destId="{F35B950B-BDCC-41ED-AE78-D4D1E38BAF15}" srcOrd="0" destOrd="0" presId="urn:microsoft.com/office/officeart/2008/layout/HorizontalMultiLevelHierarchy"/>
    <dgm:cxn modelId="{994B749C-EB57-4363-A9E4-8835FF5DFF69}" type="presParOf" srcId="{49556DFD-3A0E-475C-8B92-B49E048E05B3}" destId="{6BBDA56D-A947-40F7-B2EA-0F270EA66751}" srcOrd="7" destOrd="0" presId="urn:microsoft.com/office/officeart/2008/layout/HorizontalMultiLevelHierarchy"/>
    <dgm:cxn modelId="{B92A1501-A693-4CFE-A35B-AA6D8FEE3D04}" type="presParOf" srcId="{6BBDA56D-A947-40F7-B2EA-0F270EA66751}" destId="{7152F894-FB83-4797-93A3-A550F7406597}" srcOrd="0" destOrd="0" presId="urn:microsoft.com/office/officeart/2008/layout/HorizontalMultiLevelHierarchy"/>
    <dgm:cxn modelId="{41B84F42-17D3-4655-AACB-F256F8822A5B}" type="presParOf" srcId="{6BBDA56D-A947-40F7-B2EA-0F270EA66751}" destId="{52D50C23-A9E9-4339-8DD7-58CD36903932}"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C2C2BE-5828-45CE-9630-931F43936D32}"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D19BD5C6-CAEF-41A8-A17C-88372712EBBA}">
      <dgm:prSet phldrT="[Text]"/>
      <dgm:spPr/>
      <dgm:t>
        <a:bodyPr/>
        <a:lstStyle/>
        <a:p>
          <a:r>
            <a:rPr lang="en-IN"/>
            <a:t>Start Screen (3.. 2.. 1.. )</a:t>
          </a:r>
        </a:p>
      </dgm:t>
    </dgm:pt>
    <dgm:pt modelId="{F474A1BD-A071-4C9E-9CDB-193D7A89BFDA}" type="parTrans" cxnId="{369BDAB5-25CE-4655-98DA-94D201D20346}">
      <dgm:prSet/>
      <dgm:spPr/>
      <dgm:t>
        <a:bodyPr/>
        <a:lstStyle/>
        <a:p>
          <a:endParaRPr lang="en-IN"/>
        </a:p>
      </dgm:t>
    </dgm:pt>
    <dgm:pt modelId="{6337DF49-991D-4980-9C2E-4EC3B85A707B}" type="sibTrans" cxnId="{369BDAB5-25CE-4655-98DA-94D201D20346}">
      <dgm:prSet/>
      <dgm:spPr/>
      <dgm:t>
        <a:bodyPr/>
        <a:lstStyle/>
        <a:p>
          <a:endParaRPr lang="en-IN"/>
        </a:p>
      </dgm:t>
    </dgm:pt>
    <dgm:pt modelId="{AB32AFAA-7DC2-49C9-9CCE-3A3813668653}">
      <dgm:prSet phldrT="[Text]"/>
      <dgm:spPr/>
      <dgm:t>
        <a:bodyPr/>
        <a:lstStyle/>
        <a:p>
          <a:r>
            <a:rPr lang="en-IN"/>
            <a:t>GamesSart - Objects Moving</a:t>
          </a:r>
        </a:p>
      </dgm:t>
    </dgm:pt>
    <dgm:pt modelId="{2C7AB16C-D01E-4CDF-A493-C7DFA0AAFAE3}" type="parTrans" cxnId="{9E9AEDBC-D260-46C4-81E9-F26F62B75B89}">
      <dgm:prSet/>
      <dgm:spPr/>
      <dgm:t>
        <a:bodyPr/>
        <a:lstStyle/>
        <a:p>
          <a:endParaRPr lang="en-IN"/>
        </a:p>
      </dgm:t>
    </dgm:pt>
    <dgm:pt modelId="{B11709F3-5EC0-45A1-867D-2CA935EA9BFE}" type="sibTrans" cxnId="{9E9AEDBC-D260-46C4-81E9-F26F62B75B89}">
      <dgm:prSet/>
      <dgm:spPr/>
      <dgm:t>
        <a:bodyPr/>
        <a:lstStyle/>
        <a:p>
          <a:endParaRPr lang="en-IN"/>
        </a:p>
      </dgm:t>
    </dgm:pt>
    <dgm:pt modelId="{88A1DFC5-C472-4EE0-ACBE-A67C1120538B}">
      <dgm:prSet phldrT="[Text]"/>
      <dgm:spPr/>
      <dgm:t>
        <a:bodyPr/>
        <a:lstStyle/>
        <a:p>
          <a:r>
            <a:rPr lang="en-IN"/>
            <a:t>Crash happens </a:t>
          </a:r>
        </a:p>
      </dgm:t>
    </dgm:pt>
    <dgm:pt modelId="{423CF46E-BC71-4CBD-87FE-F4416E4D5952}" type="parTrans" cxnId="{19D9E638-2E3D-4D74-B0D0-2E342F4119D9}">
      <dgm:prSet/>
      <dgm:spPr/>
      <dgm:t>
        <a:bodyPr/>
        <a:lstStyle/>
        <a:p>
          <a:endParaRPr lang="en-IN"/>
        </a:p>
      </dgm:t>
    </dgm:pt>
    <dgm:pt modelId="{E7C4CE8D-B23F-42CC-94B6-D95E14C00DBA}" type="sibTrans" cxnId="{19D9E638-2E3D-4D74-B0D0-2E342F4119D9}">
      <dgm:prSet/>
      <dgm:spPr/>
      <dgm:t>
        <a:bodyPr/>
        <a:lstStyle/>
        <a:p>
          <a:endParaRPr lang="en-IN"/>
        </a:p>
      </dgm:t>
    </dgm:pt>
    <dgm:pt modelId="{61A94A03-86FC-466D-9806-AFCCCDF0163F}">
      <dgm:prSet phldrT="[Text]"/>
      <dgm:spPr/>
      <dgm:t>
        <a:bodyPr/>
        <a:lstStyle/>
        <a:p>
          <a:r>
            <a:rPr lang="en-IN"/>
            <a:t>Final Score , Game over</a:t>
          </a:r>
        </a:p>
      </dgm:t>
    </dgm:pt>
    <dgm:pt modelId="{F35DA273-DA23-44AE-B527-FCF020CDFF55}" type="parTrans" cxnId="{1CB7E890-C423-411A-98CD-CEBDED88A42F}">
      <dgm:prSet/>
      <dgm:spPr/>
      <dgm:t>
        <a:bodyPr/>
        <a:lstStyle/>
        <a:p>
          <a:endParaRPr lang="en-IN"/>
        </a:p>
      </dgm:t>
    </dgm:pt>
    <dgm:pt modelId="{EEF87987-E638-4DB3-B287-6E88B0450EAB}" type="sibTrans" cxnId="{1CB7E890-C423-411A-98CD-CEBDED88A42F}">
      <dgm:prSet/>
      <dgm:spPr/>
      <dgm:t>
        <a:bodyPr/>
        <a:lstStyle/>
        <a:p>
          <a:endParaRPr lang="en-IN"/>
        </a:p>
      </dgm:t>
    </dgm:pt>
    <dgm:pt modelId="{06CCC4A5-A3E7-425E-98EC-BD8A87198B03}">
      <dgm:prSet phldrT="[Text]"/>
      <dgm:spPr/>
      <dgm:t>
        <a:bodyPr/>
        <a:lstStyle/>
        <a:p>
          <a:r>
            <a:rPr lang="en-IN"/>
            <a:t>Reset</a:t>
          </a:r>
        </a:p>
      </dgm:t>
    </dgm:pt>
    <dgm:pt modelId="{4156DB3F-E5F5-47C3-90E5-3D6B7A1B8E2C}" type="parTrans" cxnId="{AE2C1F97-DB62-4562-AF2F-FCB91FB40520}">
      <dgm:prSet/>
      <dgm:spPr/>
      <dgm:t>
        <a:bodyPr/>
        <a:lstStyle/>
        <a:p>
          <a:endParaRPr lang="en-IN"/>
        </a:p>
      </dgm:t>
    </dgm:pt>
    <dgm:pt modelId="{B0B59B7C-620B-41E6-92C6-9B99EDE4D036}" type="sibTrans" cxnId="{AE2C1F97-DB62-4562-AF2F-FCB91FB40520}">
      <dgm:prSet/>
      <dgm:spPr/>
      <dgm:t>
        <a:bodyPr/>
        <a:lstStyle/>
        <a:p>
          <a:endParaRPr lang="en-IN"/>
        </a:p>
      </dgm:t>
    </dgm:pt>
    <dgm:pt modelId="{4544EDCB-4939-4CB1-9801-FBEC1511125F}" type="pres">
      <dgm:prSet presAssocID="{92C2C2BE-5828-45CE-9630-931F43936D32}" presName="cycle" presStyleCnt="0">
        <dgm:presLayoutVars>
          <dgm:dir/>
          <dgm:resizeHandles val="exact"/>
        </dgm:presLayoutVars>
      </dgm:prSet>
      <dgm:spPr/>
      <dgm:t>
        <a:bodyPr/>
        <a:lstStyle/>
        <a:p>
          <a:endParaRPr lang="en-IN"/>
        </a:p>
      </dgm:t>
    </dgm:pt>
    <dgm:pt modelId="{47580316-F8DC-4E11-873F-4276A64CE6F1}" type="pres">
      <dgm:prSet presAssocID="{D19BD5C6-CAEF-41A8-A17C-88372712EBBA}" presName="node" presStyleLbl="node1" presStyleIdx="0" presStyleCnt="5">
        <dgm:presLayoutVars>
          <dgm:bulletEnabled val="1"/>
        </dgm:presLayoutVars>
      </dgm:prSet>
      <dgm:spPr/>
      <dgm:t>
        <a:bodyPr/>
        <a:lstStyle/>
        <a:p>
          <a:endParaRPr lang="en-IN"/>
        </a:p>
      </dgm:t>
    </dgm:pt>
    <dgm:pt modelId="{AF9C3170-0217-4926-A293-13B34558A31C}" type="pres">
      <dgm:prSet presAssocID="{6337DF49-991D-4980-9C2E-4EC3B85A707B}" presName="sibTrans" presStyleLbl="sibTrans2D1" presStyleIdx="0" presStyleCnt="5"/>
      <dgm:spPr/>
      <dgm:t>
        <a:bodyPr/>
        <a:lstStyle/>
        <a:p>
          <a:endParaRPr lang="en-IN"/>
        </a:p>
      </dgm:t>
    </dgm:pt>
    <dgm:pt modelId="{1AE71226-284D-41FE-9504-06304B256C4C}" type="pres">
      <dgm:prSet presAssocID="{6337DF49-991D-4980-9C2E-4EC3B85A707B}" presName="connectorText" presStyleLbl="sibTrans2D1" presStyleIdx="0" presStyleCnt="5"/>
      <dgm:spPr/>
      <dgm:t>
        <a:bodyPr/>
        <a:lstStyle/>
        <a:p>
          <a:endParaRPr lang="en-IN"/>
        </a:p>
      </dgm:t>
    </dgm:pt>
    <dgm:pt modelId="{9EE9AB9A-9284-4297-8B0A-CB7EF3FD3EF7}" type="pres">
      <dgm:prSet presAssocID="{AB32AFAA-7DC2-49C9-9CCE-3A3813668653}" presName="node" presStyleLbl="node1" presStyleIdx="1" presStyleCnt="5" custRadScaleRad="186445" custRadScaleInc="-4639">
        <dgm:presLayoutVars>
          <dgm:bulletEnabled val="1"/>
        </dgm:presLayoutVars>
      </dgm:prSet>
      <dgm:spPr/>
      <dgm:t>
        <a:bodyPr/>
        <a:lstStyle/>
        <a:p>
          <a:endParaRPr lang="en-IN"/>
        </a:p>
      </dgm:t>
    </dgm:pt>
    <dgm:pt modelId="{6B742BC9-4B1E-43CE-8DAF-377741E87A9E}" type="pres">
      <dgm:prSet presAssocID="{B11709F3-5EC0-45A1-867D-2CA935EA9BFE}" presName="sibTrans" presStyleLbl="sibTrans2D1" presStyleIdx="1" presStyleCnt="5"/>
      <dgm:spPr/>
      <dgm:t>
        <a:bodyPr/>
        <a:lstStyle/>
        <a:p>
          <a:endParaRPr lang="en-IN"/>
        </a:p>
      </dgm:t>
    </dgm:pt>
    <dgm:pt modelId="{277C07C2-161D-4FE9-AA4B-4EF8E3282DB1}" type="pres">
      <dgm:prSet presAssocID="{B11709F3-5EC0-45A1-867D-2CA935EA9BFE}" presName="connectorText" presStyleLbl="sibTrans2D1" presStyleIdx="1" presStyleCnt="5"/>
      <dgm:spPr/>
      <dgm:t>
        <a:bodyPr/>
        <a:lstStyle/>
        <a:p>
          <a:endParaRPr lang="en-IN"/>
        </a:p>
      </dgm:t>
    </dgm:pt>
    <dgm:pt modelId="{2EC65C58-B8AE-4A74-95AD-2EB604487A3D}" type="pres">
      <dgm:prSet presAssocID="{88A1DFC5-C472-4EE0-ACBE-A67C1120538B}" presName="node" presStyleLbl="node1" presStyleIdx="2" presStyleCnt="5" custRadScaleRad="174544" custRadScaleInc="-73199">
        <dgm:presLayoutVars>
          <dgm:bulletEnabled val="1"/>
        </dgm:presLayoutVars>
      </dgm:prSet>
      <dgm:spPr/>
      <dgm:t>
        <a:bodyPr/>
        <a:lstStyle/>
        <a:p>
          <a:endParaRPr lang="en-IN"/>
        </a:p>
      </dgm:t>
    </dgm:pt>
    <dgm:pt modelId="{29D15867-B9A5-4F29-AD27-E5245DA2A3CE}" type="pres">
      <dgm:prSet presAssocID="{E7C4CE8D-B23F-42CC-94B6-D95E14C00DBA}" presName="sibTrans" presStyleLbl="sibTrans2D1" presStyleIdx="2" presStyleCnt="5"/>
      <dgm:spPr/>
      <dgm:t>
        <a:bodyPr/>
        <a:lstStyle/>
        <a:p>
          <a:endParaRPr lang="en-IN"/>
        </a:p>
      </dgm:t>
    </dgm:pt>
    <dgm:pt modelId="{71469771-D7E6-4D16-842F-801D272165B9}" type="pres">
      <dgm:prSet presAssocID="{E7C4CE8D-B23F-42CC-94B6-D95E14C00DBA}" presName="connectorText" presStyleLbl="sibTrans2D1" presStyleIdx="2" presStyleCnt="5"/>
      <dgm:spPr/>
      <dgm:t>
        <a:bodyPr/>
        <a:lstStyle/>
        <a:p>
          <a:endParaRPr lang="en-IN"/>
        </a:p>
      </dgm:t>
    </dgm:pt>
    <dgm:pt modelId="{B33BF572-704D-4947-AFC1-8054BEFE0EDD}" type="pres">
      <dgm:prSet presAssocID="{61A94A03-86FC-466D-9806-AFCCCDF0163F}" presName="node" presStyleLbl="node1" presStyleIdx="3" presStyleCnt="5" custRadScaleRad="100478" custRadScaleInc="-5811">
        <dgm:presLayoutVars>
          <dgm:bulletEnabled val="1"/>
        </dgm:presLayoutVars>
      </dgm:prSet>
      <dgm:spPr/>
      <dgm:t>
        <a:bodyPr/>
        <a:lstStyle/>
        <a:p>
          <a:endParaRPr lang="en-IN"/>
        </a:p>
      </dgm:t>
    </dgm:pt>
    <dgm:pt modelId="{8456EE89-DF8C-4908-9E29-B95E1C69B00B}" type="pres">
      <dgm:prSet presAssocID="{EEF87987-E638-4DB3-B287-6E88B0450EAB}" presName="sibTrans" presStyleLbl="sibTrans2D1" presStyleIdx="3" presStyleCnt="5"/>
      <dgm:spPr/>
      <dgm:t>
        <a:bodyPr/>
        <a:lstStyle/>
        <a:p>
          <a:endParaRPr lang="en-IN"/>
        </a:p>
      </dgm:t>
    </dgm:pt>
    <dgm:pt modelId="{D649F55D-2B83-4AB7-AA25-BC91AF47F6B3}" type="pres">
      <dgm:prSet presAssocID="{EEF87987-E638-4DB3-B287-6E88B0450EAB}" presName="connectorText" presStyleLbl="sibTrans2D1" presStyleIdx="3" presStyleCnt="5"/>
      <dgm:spPr/>
      <dgm:t>
        <a:bodyPr/>
        <a:lstStyle/>
        <a:p>
          <a:endParaRPr lang="en-IN"/>
        </a:p>
      </dgm:t>
    </dgm:pt>
    <dgm:pt modelId="{32751837-F428-4614-AA93-C40B89C881CF}" type="pres">
      <dgm:prSet presAssocID="{06CCC4A5-A3E7-425E-98EC-BD8A87198B03}" presName="node" presStyleLbl="node1" presStyleIdx="4" presStyleCnt="5" custRadScaleRad="149790" custRadScaleInc="-28549">
        <dgm:presLayoutVars>
          <dgm:bulletEnabled val="1"/>
        </dgm:presLayoutVars>
      </dgm:prSet>
      <dgm:spPr/>
      <dgm:t>
        <a:bodyPr/>
        <a:lstStyle/>
        <a:p>
          <a:endParaRPr lang="en-IN"/>
        </a:p>
      </dgm:t>
    </dgm:pt>
    <dgm:pt modelId="{2ED3E9A5-8BA6-45AD-A5D3-787EB4CE943D}" type="pres">
      <dgm:prSet presAssocID="{B0B59B7C-620B-41E6-92C6-9B99EDE4D036}" presName="sibTrans" presStyleLbl="sibTrans2D1" presStyleIdx="4" presStyleCnt="5"/>
      <dgm:spPr/>
      <dgm:t>
        <a:bodyPr/>
        <a:lstStyle/>
        <a:p>
          <a:endParaRPr lang="en-IN"/>
        </a:p>
      </dgm:t>
    </dgm:pt>
    <dgm:pt modelId="{D009276B-B390-47B1-8D62-A1BFF31A2882}" type="pres">
      <dgm:prSet presAssocID="{B0B59B7C-620B-41E6-92C6-9B99EDE4D036}" presName="connectorText" presStyleLbl="sibTrans2D1" presStyleIdx="4" presStyleCnt="5"/>
      <dgm:spPr/>
      <dgm:t>
        <a:bodyPr/>
        <a:lstStyle/>
        <a:p>
          <a:endParaRPr lang="en-IN"/>
        </a:p>
      </dgm:t>
    </dgm:pt>
  </dgm:ptLst>
  <dgm:cxnLst>
    <dgm:cxn modelId="{CB9FB1E1-D87F-49FB-8848-B77EB462CAEE}" type="presOf" srcId="{B0B59B7C-620B-41E6-92C6-9B99EDE4D036}" destId="{D009276B-B390-47B1-8D62-A1BFF31A2882}" srcOrd="1" destOrd="0" presId="urn:microsoft.com/office/officeart/2005/8/layout/cycle2"/>
    <dgm:cxn modelId="{19D9E638-2E3D-4D74-B0D0-2E342F4119D9}" srcId="{92C2C2BE-5828-45CE-9630-931F43936D32}" destId="{88A1DFC5-C472-4EE0-ACBE-A67C1120538B}" srcOrd="2" destOrd="0" parTransId="{423CF46E-BC71-4CBD-87FE-F4416E4D5952}" sibTransId="{E7C4CE8D-B23F-42CC-94B6-D95E14C00DBA}"/>
    <dgm:cxn modelId="{A1BAF509-2008-4A1F-A2CC-B8DF532CBA15}" type="presOf" srcId="{B11709F3-5EC0-45A1-867D-2CA935EA9BFE}" destId="{6B742BC9-4B1E-43CE-8DAF-377741E87A9E}" srcOrd="0" destOrd="0" presId="urn:microsoft.com/office/officeart/2005/8/layout/cycle2"/>
    <dgm:cxn modelId="{2521728D-7BDF-465E-9851-169E6EC823EE}" type="presOf" srcId="{B0B59B7C-620B-41E6-92C6-9B99EDE4D036}" destId="{2ED3E9A5-8BA6-45AD-A5D3-787EB4CE943D}" srcOrd="0" destOrd="0" presId="urn:microsoft.com/office/officeart/2005/8/layout/cycle2"/>
    <dgm:cxn modelId="{F7431323-0512-49A2-99DA-B88BEC12C0EE}" type="presOf" srcId="{6337DF49-991D-4980-9C2E-4EC3B85A707B}" destId="{AF9C3170-0217-4926-A293-13B34558A31C}" srcOrd="0" destOrd="0" presId="urn:microsoft.com/office/officeart/2005/8/layout/cycle2"/>
    <dgm:cxn modelId="{A8A99D2D-FA60-4C5F-831F-0D7905F006FC}" type="presOf" srcId="{88A1DFC5-C472-4EE0-ACBE-A67C1120538B}" destId="{2EC65C58-B8AE-4A74-95AD-2EB604487A3D}" srcOrd="0" destOrd="0" presId="urn:microsoft.com/office/officeart/2005/8/layout/cycle2"/>
    <dgm:cxn modelId="{26FCCB0E-7890-44FC-89E3-93CA6787672F}" type="presOf" srcId="{E7C4CE8D-B23F-42CC-94B6-D95E14C00DBA}" destId="{29D15867-B9A5-4F29-AD27-E5245DA2A3CE}" srcOrd="0" destOrd="0" presId="urn:microsoft.com/office/officeart/2005/8/layout/cycle2"/>
    <dgm:cxn modelId="{3AD1AC9B-D337-42C7-80CC-0D8E7D265446}" type="presOf" srcId="{B11709F3-5EC0-45A1-867D-2CA935EA9BFE}" destId="{277C07C2-161D-4FE9-AA4B-4EF8E3282DB1}" srcOrd="1" destOrd="0" presId="urn:microsoft.com/office/officeart/2005/8/layout/cycle2"/>
    <dgm:cxn modelId="{9E9AEDBC-D260-46C4-81E9-F26F62B75B89}" srcId="{92C2C2BE-5828-45CE-9630-931F43936D32}" destId="{AB32AFAA-7DC2-49C9-9CCE-3A3813668653}" srcOrd="1" destOrd="0" parTransId="{2C7AB16C-D01E-4CDF-A493-C7DFA0AAFAE3}" sibTransId="{B11709F3-5EC0-45A1-867D-2CA935EA9BFE}"/>
    <dgm:cxn modelId="{B76ABD0C-4A97-46F4-A226-37E2D82ABA27}" type="presOf" srcId="{AB32AFAA-7DC2-49C9-9CCE-3A3813668653}" destId="{9EE9AB9A-9284-4297-8B0A-CB7EF3FD3EF7}" srcOrd="0" destOrd="0" presId="urn:microsoft.com/office/officeart/2005/8/layout/cycle2"/>
    <dgm:cxn modelId="{1CB7E890-C423-411A-98CD-CEBDED88A42F}" srcId="{92C2C2BE-5828-45CE-9630-931F43936D32}" destId="{61A94A03-86FC-466D-9806-AFCCCDF0163F}" srcOrd="3" destOrd="0" parTransId="{F35DA273-DA23-44AE-B527-FCF020CDFF55}" sibTransId="{EEF87987-E638-4DB3-B287-6E88B0450EAB}"/>
    <dgm:cxn modelId="{77FD05B6-67F6-4974-98BE-AF423EF14735}" type="presOf" srcId="{E7C4CE8D-B23F-42CC-94B6-D95E14C00DBA}" destId="{71469771-D7E6-4D16-842F-801D272165B9}" srcOrd="1" destOrd="0" presId="urn:microsoft.com/office/officeart/2005/8/layout/cycle2"/>
    <dgm:cxn modelId="{369BDAB5-25CE-4655-98DA-94D201D20346}" srcId="{92C2C2BE-5828-45CE-9630-931F43936D32}" destId="{D19BD5C6-CAEF-41A8-A17C-88372712EBBA}" srcOrd="0" destOrd="0" parTransId="{F474A1BD-A071-4C9E-9CDB-193D7A89BFDA}" sibTransId="{6337DF49-991D-4980-9C2E-4EC3B85A707B}"/>
    <dgm:cxn modelId="{D47CAA0E-34CF-4271-BC90-44E299F5913E}" type="presOf" srcId="{6337DF49-991D-4980-9C2E-4EC3B85A707B}" destId="{1AE71226-284D-41FE-9504-06304B256C4C}" srcOrd="1" destOrd="0" presId="urn:microsoft.com/office/officeart/2005/8/layout/cycle2"/>
    <dgm:cxn modelId="{9EF4F49A-E37C-4950-BF9D-B19FFCBE5B47}" type="presOf" srcId="{06CCC4A5-A3E7-425E-98EC-BD8A87198B03}" destId="{32751837-F428-4614-AA93-C40B89C881CF}" srcOrd="0" destOrd="0" presId="urn:microsoft.com/office/officeart/2005/8/layout/cycle2"/>
    <dgm:cxn modelId="{AE2C1F97-DB62-4562-AF2F-FCB91FB40520}" srcId="{92C2C2BE-5828-45CE-9630-931F43936D32}" destId="{06CCC4A5-A3E7-425E-98EC-BD8A87198B03}" srcOrd="4" destOrd="0" parTransId="{4156DB3F-E5F5-47C3-90E5-3D6B7A1B8E2C}" sibTransId="{B0B59B7C-620B-41E6-92C6-9B99EDE4D036}"/>
    <dgm:cxn modelId="{C7EA0FCD-BD5C-4E63-B0C5-2DD50630CCC1}" type="presOf" srcId="{61A94A03-86FC-466D-9806-AFCCCDF0163F}" destId="{B33BF572-704D-4947-AFC1-8054BEFE0EDD}" srcOrd="0" destOrd="0" presId="urn:microsoft.com/office/officeart/2005/8/layout/cycle2"/>
    <dgm:cxn modelId="{3620B2DF-EA5F-4C9A-9ABB-51B235D732EB}" type="presOf" srcId="{D19BD5C6-CAEF-41A8-A17C-88372712EBBA}" destId="{47580316-F8DC-4E11-873F-4276A64CE6F1}" srcOrd="0" destOrd="0" presId="urn:microsoft.com/office/officeart/2005/8/layout/cycle2"/>
    <dgm:cxn modelId="{A956D35C-62CE-4FD7-9E46-3A76CE899708}" type="presOf" srcId="{EEF87987-E638-4DB3-B287-6E88B0450EAB}" destId="{8456EE89-DF8C-4908-9E29-B95E1C69B00B}" srcOrd="0" destOrd="0" presId="urn:microsoft.com/office/officeart/2005/8/layout/cycle2"/>
    <dgm:cxn modelId="{EE8B3676-461C-4A7D-A7B5-0D49739990FE}" type="presOf" srcId="{EEF87987-E638-4DB3-B287-6E88B0450EAB}" destId="{D649F55D-2B83-4AB7-AA25-BC91AF47F6B3}" srcOrd="1" destOrd="0" presId="urn:microsoft.com/office/officeart/2005/8/layout/cycle2"/>
    <dgm:cxn modelId="{12D547A2-A639-4C6F-8D80-C83357A2A375}" type="presOf" srcId="{92C2C2BE-5828-45CE-9630-931F43936D32}" destId="{4544EDCB-4939-4CB1-9801-FBEC1511125F}" srcOrd="0" destOrd="0" presId="urn:microsoft.com/office/officeart/2005/8/layout/cycle2"/>
    <dgm:cxn modelId="{FB576795-7D9A-4F37-8C4E-D24D66A945AC}" type="presParOf" srcId="{4544EDCB-4939-4CB1-9801-FBEC1511125F}" destId="{47580316-F8DC-4E11-873F-4276A64CE6F1}" srcOrd="0" destOrd="0" presId="urn:microsoft.com/office/officeart/2005/8/layout/cycle2"/>
    <dgm:cxn modelId="{430C8FBC-1E8B-4D0A-B194-2FEB29F3C3DC}" type="presParOf" srcId="{4544EDCB-4939-4CB1-9801-FBEC1511125F}" destId="{AF9C3170-0217-4926-A293-13B34558A31C}" srcOrd="1" destOrd="0" presId="urn:microsoft.com/office/officeart/2005/8/layout/cycle2"/>
    <dgm:cxn modelId="{B81F855C-8284-424A-822C-E04340C47678}" type="presParOf" srcId="{AF9C3170-0217-4926-A293-13B34558A31C}" destId="{1AE71226-284D-41FE-9504-06304B256C4C}" srcOrd="0" destOrd="0" presId="urn:microsoft.com/office/officeart/2005/8/layout/cycle2"/>
    <dgm:cxn modelId="{2D7952B4-49C9-4E63-8ED5-A9218FA3DBAC}" type="presParOf" srcId="{4544EDCB-4939-4CB1-9801-FBEC1511125F}" destId="{9EE9AB9A-9284-4297-8B0A-CB7EF3FD3EF7}" srcOrd="2" destOrd="0" presId="urn:microsoft.com/office/officeart/2005/8/layout/cycle2"/>
    <dgm:cxn modelId="{F4999464-1B6B-4A5A-872C-7F8294DC3582}" type="presParOf" srcId="{4544EDCB-4939-4CB1-9801-FBEC1511125F}" destId="{6B742BC9-4B1E-43CE-8DAF-377741E87A9E}" srcOrd="3" destOrd="0" presId="urn:microsoft.com/office/officeart/2005/8/layout/cycle2"/>
    <dgm:cxn modelId="{87CB0386-511B-49E3-96C1-CA8A492CF821}" type="presParOf" srcId="{6B742BC9-4B1E-43CE-8DAF-377741E87A9E}" destId="{277C07C2-161D-4FE9-AA4B-4EF8E3282DB1}" srcOrd="0" destOrd="0" presId="urn:microsoft.com/office/officeart/2005/8/layout/cycle2"/>
    <dgm:cxn modelId="{3581EC2D-7099-4CB1-88CF-B70A94602B53}" type="presParOf" srcId="{4544EDCB-4939-4CB1-9801-FBEC1511125F}" destId="{2EC65C58-B8AE-4A74-95AD-2EB604487A3D}" srcOrd="4" destOrd="0" presId="urn:microsoft.com/office/officeart/2005/8/layout/cycle2"/>
    <dgm:cxn modelId="{96FA4F27-ED9D-401B-9A3B-7E08F83C488F}" type="presParOf" srcId="{4544EDCB-4939-4CB1-9801-FBEC1511125F}" destId="{29D15867-B9A5-4F29-AD27-E5245DA2A3CE}" srcOrd="5" destOrd="0" presId="urn:microsoft.com/office/officeart/2005/8/layout/cycle2"/>
    <dgm:cxn modelId="{069F3F15-0CCE-490E-8A5D-FEC31399C734}" type="presParOf" srcId="{29D15867-B9A5-4F29-AD27-E5245DA2A3CE}" destId="{71469771-D7E6-4D16-842F-801D272165B9}" srcOrd="0" destOrd="0" presId="urn:microsoft.com/office/officeart/2005/8/layout/cycle2"/>
    <dgm:cxn modelId="{C109A29E-4A7C-4182-9D2C-D58289248552}" type="presParOf" srcId="{4544EDCB-4939-4CB1-9801-FBEC1511125F}" destId="{B33BF572-704D-4947-AFC1-8054BEFE0EDD}" srcOrd="6" destOrd="0" presId="urn:microsoft.com/office/officeart/2005/8/layout/cycle2"/>
    <dgm:cxn modelId="{EAE71994-C708-4D4B-AF47-ED2A724D5E16}" type="presParOf" srcId="{4544EDCB-4939-4CB1-9801-FBEC1511125F}" destId="{8456EE89-DF8C-4908-9E29-B95E1C69B00B}" srcOrd="7" destOrd="0" presId="urn:microsoft.com/office/officeart/2005/8/layout/cycle2"/>
    <dgm:cxn modelId="{73A7A972-C072-468D-9817-42908F9F9B27}" type="presParOf" srcId="{8456EE89-DF8C-4908-9E29-B95E1C69B00B}" destId="{D649F55D-2B83-4AB7-AA25-BC91AF47F6B3}" srcOrd="0" destOrd="0" presId="urn:microsoft.com/office/officeart/2005/8/layout/cycle2"/>
    <dgm:cxn modelId="{54C59459-B470-44C6-9470-B3715B75B635}" type="presParOf" srcId="{4544EDCB-4939-4CB1-9801-FBEC1511125F}" destId="{32751837-F428-4614-AA93-C40B89C881CF}" srcOrd="8" destOrd="0" presId="urn:microsoft.com/office/officeart/2005/8/layout/cycle2"/>
    <dgm:cxn modelId="{60AF22C8-A6D7-4B08-A46D-1A3C1E1BDF5A}" type="presParOf" srcId="{4544EDCB-4939-4CB1-9801-FBEC1511125F}" destId="{2ED3E9A5-8BA6-45AD-A5D3-787EB4CE943D}" srcOrd="9" destOrd="0" presId="urn:microsoft.com/office/officeart/2005/8/layout/cycle2"/>
    <dgm:cxn modelId="{78B35751-AD0D-42EE-ADA2-C8DCBCAFB40E}" type="presParOf" srcId="{2ED3E9A5-8BA6-45AD-A5D3-787EB4CE943D}" destId="{D009276B-B390-47B1-8D62-A1BFF31A2882}"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866FF41-8E97-4E11-BA35-3DBC2693614F}" type="doc">
      <dgm:prSet loTypeId="urn:microsoft.com/office/officeart/2005/8/layout/process1" loCatId="process" qsTypeId="urn:microsoft.com/office/officeart/2005/8/quickstyle/simple1" qsCatId="simple" csTypeId="urn:microsoft.com/office/officeart/2005/8/colors/accent1_2" csCatId="accent1" phldr="1"/>
      <dgm:spPr/>
    </dgm:pt>
    <dgm:pt modelId="{E4DAB0BE-F5A2-4B66-B8C2-EDD859B7BF2E}">
      <dgm:prSet phldrT="[Text]"/>
      <dgm:spPr/>
      <dgm:t>
        <a:bodyPr/>
        <a:lstStyle/>
        <a:p>
          <a:r>
            <a:rPr lang="en-IN"/>
            <a:t>column[i] is on</a:t>
          </a:r>
        </a:p>
      </dgm:t>
    </dgm:pt>
    <dgm:pt modelId="{C106AA22-5595-47ED-9DA3-62E75318D296}" type="parTrans" cxnId="{865B6082-AA3F-44F5-8141-B67C4953AB90}">
      <dgm:prSet/>
      <dgm:spPr/>
      <dgm:t>
        <a:bodyPr/>
        <a:lstStyle/>
        <a:p>
          <a:endParaRPr lang="en-IN"/>
        </a:p>
      </dgm:t>
    </dgm:pt>
    <dgm:pt modelId="{9D9B625B-93A7-4C41-A203-4304A04E2B81}" type="sibTrans" cxnId="{865B6082-AA3F-44F5-8141-B67C4953AB90}">
      <dgm:prSet/>
      <dgm:spPr/>
      <dgm:t>
        <a:bodyPr/>
        <a:lstStyle/>
        <a:p>
          <a:endParaRPr lang="en-IN"/>
        </a:p>
      </dgm:t>
    </dgm:pt>
    <dgm:pt modelId="{8F336866-AFF6-4BEF-AA3F-F37BA6707138}">
      <dgm:prSet phldrT="[Text]"/>
      <dgm:spPr/>
      <dgm:t>
        <a:bodyPr/>
        <a:lstStyle/>
        <a:p>
          <a:r>
            <a:rPr lang="en-IN"/>
            <a:t>all the rows of that particular colum decided by the function discussed</a:t>
          </a:r>
        </a:p>
      </dgm:t>
    </dgm:pt>
    <dgm:pt modelId="{A6A91223-E46B-4433-B06D-37869A384678}" type="sibTrans" cxnId="{4FBD1319-7923-46E7-9AAC-C590D220D554}">
      <dgm:prSet/>
      <dgm:spPr/>
      <dgm:t>
        <a:bodyPr/>
        <a:lstStyle/>
        <a:p>
          <a:endParaRPr lang="en-IN"/>
        </a:p>
      </dgm:t>
    </dgm:pt>
    <dgm:pt modelId="{7F095FBD-0C19-4739-BBE7-DE41BA2C21A1}" type="parTrans" cxnId="{4FBD1319-7923-46E7-9AAC-C590D220D554}">
      <dgm:prSet/>
      <dgm:spPr/>
      <dgm:t>
        <a:bodyPr/>
        <a:lstStyle/>
        <a:p>
          <a:endParaRPr lang="en-IN"/>
        </a:p>
      </dgm:t>
    </dgm:pt>
    <dgm:pt modelId="{320B2B36-00B2-4F8C-8A0C-E3CFC0C19C6E}">
      <dgm:prSet phldrT="[Text]"/>
      <dgm:spPr/>
      <dgm:t>
        <a:bodyPr/>
        <a:lstStyle/>
        <a:p>
          <a:r>
            <a:rPr lang="en-IN"/>
            <a:t>on posedge of next clock cycle, next column is selected</a:t>
          </a:r>
        </a:p>
      </dgm:t>
    </dgm:pt>
    <dgm:pt modelId="{0FD31DB9-AE98-4D35-B21B-412C442C0276}" type="sibTrans" cxnId="{07D9548C-4295-413C-8035-E0AD9FEAE6F8}">
      <dgm:prSet/>
      <dgm:spPr/>
      <dgm:t>
        <a:bodyPr/>
        <a:lstStyle/>
        <a:p>
          <a:endParaRPr lang="en-IN"/>
        </a:p>
      </dgm:t>
    </dgm:pt>
    <dgm:pt modelId="{FF5D3471-2990-4143-8D66-3955AD71884D}" type="parTrans" cxnId="{07D9548C-4295-413C-8035-E0AD9FEAE6F8}">
      <dgm:prSet/>
      <dgm:spPr/>
      <dgm:t>
        <a:bodyPr/>
        <a:lstStyle/>
        <a:p>
          <a:endParaRPr lang="en-IN"/>
        </a:p>
      </dgm:t>
    </dgm:pt>
    <dgm:pt modelId="{F3819336-8481-4113-B254-7DD8B1536615}" type="pres">
      <dgm:prSet presAssocID="{6866FF41-8E97-4E11-BA35-3DBC2693614F}" presName="Name0" presStyleCnt="0">
        <dgm:presLayoutVars>
          <dgm:dir/>
          <dgm:resizeHandles val="exact"/>
        </dgm:presLayoutVars>
      </dgm:prSet>
      <dgm:spPr/>
    </dgm:pt>
    <dgm:pt modelId="{5491585E-E431-43C1-93D1-228491271D33}" type="pres">
      <dgm:prSet presAssocID="{E4DAB0BE-F5A2-4B66-B8C2-EDD859B7BF2E}" presName="node" presStyleLbl="node1" presStyleIdx="0" presStyleCnt="3" custLinFactNeighborX="1193">
        <dgm:presLayoutVars>
          <dgm:bulletEnabled val="1"/>
        </dgm:presLayoutVars>
      </dgm:prSet>
      <dgm:spPr/>
      <dgm:t>
        <a:bodyPr/>
        <a:lstStyle/>
        <a:p>
          <a:endParaRPr lang="en-IN"/>
        </a:p>
      </dgm:t>
    </dgm:pt>
    <dgm:pt modelId="{1C04FC45-5DB8-4154-AE5A-FF6FED0D7FA6}" type="pres">
      <dgm:prSet presAssocID="{9D9B625B-93A7-4C41-A203-4304A04E2B81}" presName="sibTrans" presStyleLbl="sibTrans2D1" presStyleIdx="0" presStyleCnt="2"/>
      <dgm:spPr/>
      <dgm:t>
        <a:bodyPr/>
        <a:lstStyle/>
        <a:p>
          <a:endParaRPr lang="en-IN"/>
        </a:p>
      </dgm:t>
    </dgm:pt>
    <dgm:pt modelId="{52791E5F-361C-4217-AA43-AD70C24D1F63}" type="pres">
      <dgm:prSet presAssocID="{9D9B625B-93A7-4C41-A203-4304A04E2B81}" presName="connectorText" presStyleLbl="sibTrans2D1" presStyleIdx="0" presStyleCnt="2"/>
      <dgm:spPr/>
      <dgm:t>
        <a:bodyPr/>
        <a:lstStyle/>
        <a:p>
          <a:endParaRPr lang="en-IN"/>
        </a:p>
      </dgm:t>
    </dgm:pt>
    <dgm:pt modelId="{BA902F83-F74B-41EF-BDA1-3A2393DEE05C}" type="pres">
      <dgm:prSet presAssocID="{8F336866-AFF6-4BEF-AA3F-F37BA6707138}" presName="node" presStyleLbl="node1" presStyleIdx="1" presStyleCnt="3">
        <dgm:presLayoutVars>
          <dgm:bulletEnabled val="1"/>
        </dgm:presLayoutVars>
      </dgm:prSet>
      <dgm:spPr/>
      <dgm:t>
        <a:bodyPr/>
        <a:lstStyle/>
        <a:p>
          <a:endParaRPr lang="en-IN"/>
        </a:p>
      </dgm:t>
    </dgm:pt>
    <dgm:pt modelId="{4C52184F-CA25-40B2-BDC4-EFF5A0E047C2}" type="pres">
      <dgm:prSet presAssocID="{A6A91223-E46B-4433-B06D-37869A384678}" presName="sibTrans" presStyleLbl="sibTrans2D1" presStyleIdx="1" presStyleCnt="2"/>
      <dgm:spPr/>
      <dgm:t>
        <a:bodyPr/>
        <a:lstStyle/>
        <a:p>
          <a:endParaRPr lang="en-IN"/>
        </a:p>
      </dgm:t>
    </dgm:pt>
    <dgm:pt modelId="{EE4F85E0-DF90-4C1E-88DE-814D7AB0D400}" type="pres">
      <dgm:prSet presAssocID="{A6A91223-E46B-4433-B06D-37869A384678}" presName="connectorText" presStyleLbl="sibTrans2D1" presStyleIdx="1" presStyleCnt="2"/>
      <dgm:spPr/>
      <dgm:t>
        <a:bodyPr/>
        <a:lstStyle/>
        <a:p>
          <a:endParaRPr lang="en-IN"/>
        </a:p>
      </dgm:t>
    </dgm:pt>
    <dgm:pt modelId="{953E7E2E-4034-4855-BC6C-529B1DA838CB}" type="pres">
      <dgm:prSet presAssocID="{320B2B36-00B2-4F8C-8A0C-E3CFC0C19C6E}" presName="node" presStyleLbl="node1" presStyleIdx="2" presStyleCnt="3">
        <dgm:presLayoutVars>
          <dgm:bulletEnabled val="1"/>
        </dgm:presLayoutVars>
      </dgm:prSet>
      <dgm:spPr/>
      <dgm:t>
        <a:bodyPr/>
        <a:lstStyle/>
        <a:p>
          <a:endParaRPr lang="en-IN"/>
        </a:p>
      </dgm:t>
    </dgm:pt>
  </dgm:ptLst>
  <dgm:cxnLst>
    <dgm:cxn modelId="{1BC90EF7-C403-4E17-847E-74F65381EA26}" type="presOf" srcId="{E4DAB0BE-F5A2-4B66-B8C2-EDD859B7BF2E}" destId="{5491585E-E431-43C1-93D1-228491271D33}" srcOrd="0" destOrd="0" presId="urn:microsoft.com/office/officeart/2005/8/layout/process1"/>
    <dgm:cxn modelId="{4FBD1319-7923-46E7-9AAC-C590D220D554}" srcId="{6866FF41-8E97-4E11-BA35-3DBC2693614F}" destId="{8F336866-AFF6-4BEF-AA3F-F37BA6707138}" srcOrd="1" destOrd="0" parTransId="{7F095FBD-0C19-4739-BBE7-DE41BA2C21A1}" sibTransId="{A6A91223-E46B-4433-B06D-37869A384678}"/>
    <dgm:cxn modelId="{07D9548C-4295-413C-8035-E0AD9FEAE6F8}" srcId="{6866FF41-8E97-4E11-BA35-3DBC2693614F}" destId="{320B2B36-00B2-4F8C-8A0C-E3CFC0C19C6E}" srcOrd="2" destOrd="0" parTransId="{FF5D3471-2990-4143-8D66-3955AD71884D}" sibTransId="{0FD31DB9-AE98-4D35-B21B-412C442C0276}"/>
    <dgm:cxn modelId="{2FFAE553-673D-4B19-8866-AFE292B10B5E}" type="presOf" srcId="{6866FF41-8E97-4E11-BA35-3DBC2693614F}" destId="{F3819336-8481-4113-B254-7DD8B1536615}" srcOrd="0" destOrd="0" presId="urn:microsoft.com/office/officeart/2005/8/layout/process1"/>
    <dgm:cxn modelId="{39C7DE16-36BA-425B-AB6B-CBBE21226666}" type="presOf" srcId="{A6A91223-E46B-4433-B06D-37869A384678}" destId="{4C52184F-CA25-40B2-BDC4-EFF5A0E047C2}" srcOrd="0" destOrd="0" presId="urn:microsoft.com/office/officeart/2005/8/layout/process1"/>
    <dgm:cxn modelId="{61C723E9-8D1D-48B7-9F36-453B2E54368B}" type="presOf" srcId="{9D9B625B-93A7-4C41-A203-4304A04E2B81}" destId="{1C04FC45-5DB8-4154-AE5A-FF6FED0D7FA6}" srcOrd="0" destOrd="0" presId="urn:microsoft.com/office/officeart/2005/8/layout/process1"/>
    <dgm:cxn modelId="{29369460-8455-4934-9F7E-EC0EEFB1CC4E}" type="presOf" srcId="{320B2B36-00B2-4F8C-8A0C-E3CFC0C19C6E}" destId="{953E7E2E-4034-4855-BC6C-529B1DA838CB}" srcOrd="0" destOrd="0" presId="urn:microsoft.com/office/officeart/2005/8/layout/process1"/>
    <dgm:cxn modelId="{6236598E-7489-4F25-A7A5-E05620EDD119}" type="presOf" srcId="{9D9B625B-93A7-4C41-A203-4304A04E2B81}" destId="{52791E5F-361C-4217-AA43-AD70C24D1F63}" srcOrd="1" destOrd="0" presId="urn:microsoft.com/office/officeart/2005/8/layout/process1"/>
    <dgm:cxn modelId="{30502764-31C6-4AE5-95EE-8888E6381480}" type="presOf" srcId="{8F336866-AFF6-4BEF-AA3F-F37BA6707138}" destId="{BA902F83-F74B-41EF-BDA1-3A2393DEE05C}" srcOrd="0" destOrd="0" presId="urn:microsoft.com/office/officeart/2005/8/layout/process1"/>
    <dgm:cxn modelId="{865B6082-AA3F-44F5-8141-B67C4953AB90}" srcId="{6866FF41-8E97-4E11-BA35-3DBC2693614F}" destId="{E4DAB0BE-F5A2-4B66-B8C2-EDD859B7BF2E}" srcOrd="0" destOrd="0" parTransId="{C106AA22-5595-47ED-9DA3-62E75318D296}" sibTransId="{9D9B625B-93A7-4C41-A203-4304A04E2B81}"/>
    <dgm:cxn modelId="{04EAF2ED-ABAB-4C6C-B68A-1950CC4DFCDA}" type="presOf" srcId="{A6A91223-E46B-4433-B06D-37869A384678}" destId="{EE4F85E0-DF90-4C1E-88DE-814D7AB0D400}" srcOrd="1" destOrd="0" presId="urn:microsoft.com/office/officeart/2005/8/layout/process1"/>
    <dgm:cxn modelId="{47BBFA2F-125D-48DA-9F7E-2B9B7EBFBC5E}" type="presParOf" srcId="{F3819336-8481-4113-B254-7DD8B1536615}" destId="{5491585E-E431-43C1-93D1-228491271D33}" srcOrd="0" destOrd="0" presId="urn:microsoft.com/office/officeart/2005/8/layout/process1"/>
    <dgm:cxn modelId="{6D079007-346E-44EE-9AED-3CC3EE100523}" type="presParOf" srcId="{F3819336-8481-4113-B254-7DD8B1536615}" destId="{1C04FC45-5DB8-4154-AE5A-FF6FED0D7FA6}" srcOrd="1" destOrd="0" presId="urn:microsoft.com/office/officeart/2005/8/layout/process1"/>
    <dgm:cxn modelId="{700F3F12-F42F-4F09-9569-8AF6527A52B0}" type="presParOf" srcId="{1C04FC45-5DB8-4154-AE5A-FF6FED0D7FA6}" destId="{52791E5F-361C-4217-AA43-AD70C24D1F63}" srcOrd="0" destOrd="0" presId="urn:microsoft.com/office/officeart/2005/8/layout/process1"/>
    <dgm:cxn modelId="{2EBF6AC3-3F04-4690-96C0-A6E090217015}" type="presParOf" srcId="{F3819336-8481-4113-B254-7DD8B1536615}" destId="{BA902F83-F74B-41EF-BDA1-3A2393DEE05C}" srcOrd="2" destOrd="0" presId="urn:microsoft.com/office/officeart/2005/8/layout/process1"/>
    <dgm:cxn modelId="{EB703AEE-FE62-40E4-B185-D6558A6D23A6}" type="presParOf" srcId="{F3819336-8481-4113-B254-7DD8B1536615}" destId="{4C52184F-CA25-40B2-BDC4-EFF5A0E047C2}" srcOrd="3" destOrd="0" presId="urn:microsoft.com/office/officeart/2005/8/layout/process1"/>
    <dgm:cxn modelId="{9BA8AD93-1A8C-4F39-9073-0C65FAF50F0D}" type="presParOf" srcId="{4C52184F-CA25-40B2-BDC4-EFF5A0E047C2}" destId="{EE4F85E0-DF90-4C1E-88DE-814D7AB0D400}" srcOrd="0" destOrd="0" presId="urn:microsoft.com/office/officeart/2005/8/layout/process1"/>
    <dgm:cxn modelId="{BC0C66FD-80A6-40F3-AEDF-68AEA9DCAA4C}" type="presParOf" srcId="{F3819336-8481-4113-B254-7DD8B1536615}" destId="{953E7E2E-4034-4855-BC6C-529B1DA838CB}"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5A2F8-9871-419A-8BA5-B996804B20E6}">
      <dsp:nvSpPr>
        <dsp:cNvPr id="0" name=""/>
        <dsp:cNvSpPr/>
      </dsp:nvSpPr>
      <dsp:spPr>
        <a:xfrm>
          <a:off x="748593" y="1143000"/>
          <a:ext cx="284927" cy="542924"/>
        </a:xfrm>
        <a:custGeom>
          <a:avLst/>
          <a:gdLst/>
          <a:ahLst/>
          <a:cxnLst/>
          <a:rect l="0" t="0" r="0" b="0"/>
          <a:pathLst>
            <a:path>
              <a:moveTo>
                <a:pt x="0" y="0"/>
              </a:moveTo>
              <a:lnTo>
                <a:pt x="142463" y="0"/>
              </a:lnTo>
              <a:lnTo>
                <a:pt x="142463" y="542924"/>
              </a:lnTo>
              <a:lnTo>
                <a:pt x="284927" y="5429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75728" y="1399133"/>
        <a:ext cx="30657" cy="30657"/>
      </dsp:txXfrm>
    </dsp:sp>
    <dsp:sp modelId="{83777395-EC9D-4708-96FA-66E339E822BA}">
      <dsp:nvSpPr>
        <dsp:cNvPr id="0" name=""/>
        <dsp:cNvSpPr/>
      </dsp:nvSpPr>
      <dsp:spPr>
        <a:xfrm>
          <a:off x="748593" y="1097280"/>
          <a:ext cx="284927" cy="91440"/>
        </a:xfrm>
        <a:custGeom>
          <a:avLst/>
          <a:gdLst/>
          <a:ahLst/>
          <a:cxnLst/>
          <a:rect l="0" t="0" r="0" b="0"/>
          <a:pathLst>
            <a:path>
              <a:moveTo>
                <a:pt x="0" y="45720"/>
              </a:moveTo>
              <a:lnTo>
                <a:pt x="28492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3934" y="1135876"/>
        <a:ext cx="14246" cy="14246"/>
      </dsp:txXfrm>
    </dsp:sp>
    <dsp:sp modelId="{C126657D-41F1-4534-8F1E-D538F28285EA}">
      <dsp:nvSpPr>
        <dsp:cNvPr id="0" name=""/>
        <dsp:cNvSpPr/>
      </dsp:nvSpPr>
      <dsp:spPr>
        <a:xfrm>
          <a:off x="748593" y="600074"/>
          <a:ext cx="284927" cy="542925"/>
        </a:xfrm>
        <a:custGeom>
          <a:avLst/>
          <a:gdLst/>
          <a:ahLst/>
          <a:cxnLst/>
          <a:rect l="0" t="0" r="0" b="0"/>
          <a:pathLst>
            <a:path>
              <a:moveTo>
                <a:pt x="0" y="542925"/>
              </a:moveTo>
              <a:lnTo>
                <a:pt x="142463" y="542925"/>
              </a:lnTo>
              <a:lnTo>
                <a:pt x="142463" y="0"/>
              </a:lnTo>
              <a:lnTo>
                <a:pt x="28492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75728" y="856208"/>
        <a:ext cx="30657" cy="30657"/>
      </dsp:txXfrm>
    </dsp:sp>
    <dsp:sp modelId="{371A9E21-DFE1-4EBB-8E71-69DDAF07F0C3}">
      <dsp:nvSpPr>
        <dsp:cNvPr id="0" name=""/>
        <dsp:cNvSpPr/>
      </dsp:nvSpPr>
      <dsp:spPr>
        <a:xfrm rot="16200000">
          <a:off x="-611576" y="925830"/>
          <a:ext cx="2286000"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n-IN" sz="2800" kern="1200"/>
            <a:t>Bullet</a:t>
          </a:r>
        </a:p>
      </dsp:txBody>
      <dsp:txXfrm>
        <a:off x="-611576" y="925830"/>
        <a:ext cx="2286000" cy="434340"/>
      </dsp:txXfrm>
    </dsp:sp>
    <dsp:sp modelId="{E9E456FD-352F-41C4-9FDA-39E3162853F2}">
      <dsp:nvSpPr>
        <dsp:cNvPr id="0" name=""/>
        <dsp:cNvSpPr/>
      </dsp:nvSpPr>
      <dsp:spPr>
        <a:xfrm>
          <a:off x="1033520" y="382904"/>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BulletX</a:t>
          </a:r>
        </a:p>
      </dsp:txBody>
      <dsp:txXfrm>
        <a:off x="1033520" y="382904"/>
        <a:ext cx="1424635" cy="434340"/>
      </dsp:txXfrm>
    </dsp:sp>
    <dsp:sp modelId="{9F20A696-9EFE-42B8-A478-A0EC8960CC6B}">
      <dsp:nvSpPr>
        <dsp:cNvPr id="0" name=""/>
        <dsp:cNvSpPr/>
      </dsp:nvSpPr>
      <dsp:spPr>
        <a:xfrm>
          <a:off x="1033520" y="925830"/>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BulletFired</a:t>
          </a:r>
        </a:p>
      </dsp:txBody>
      <dsp:txXfrm>
        <a:off x="1033520" y="925830"/>
        <a:ext cx="1424635" cy="434340"/>
      </dsp:txXfrm>
    </dsp:sp>
    <dsp:sp modelId="{35246611-4EC8-4812-9866-6DF2740A6347}">
      <dsp:nvSpPr>
        <dsp:cNvPr id="0" name=""/>
        <dsp:cNvSpPr/>
      </dsp:nvSpPr>
      <dsp:spPr>
        <a:xfrm>
          <a:off x="1033520" y="1468755"/>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BulletY</a:t>
          </a:r>
        </a:p>
      </dsp:txBody>
      <dsp:txXfrm>
        <a:off x="1033520" y="1468755"/>
        <a:ext cx="1424635" cy="4343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5A2F8-9871-419A-8BA5-B996804B20E6}">
      <dsp:nvSpPr>
        <dsp:cNvPr id="0" name=""/>
        <dsp:cNvSpPr/>
      </dsp:nvSpPr>
      <dsp:spPr>
        <a:xfrm>
          <a:off x="729226" y="1143000"/>
          <a:ext cx="284927" cy="271462"/>
        </a:xfrm>
        <a:custGeom>
          <a:avLst/>
          <a:gdLst/>
          <a:ahLst/>
          <a:cxnLst/>
          <a:rect l="0" t="0" r="0" b="0"/>
          <a:pathLst>
            <a:path>
              <a:moveTo>
                <a:pt x="0" y="0"/>
              </a:moveTo>
              <a:lnTo>
                <a:pt x="142463" y="0"/>
              </a:lnTo>
              <a:lnTo>
                <a:pt x="142463" y="271462"/>
              </a:lnTo>
              <a:lnTo>
                <a:pt x="284927" y="2714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61851" y="1268892"/>
        <a:ext cx="19677" cy="19677"/>
      </dsp:txXfrm>
    </dsp:sp>
    <dsp:sp modelId="{C126657D-41F1-4534-8F1E-D538F28285EA}">
      <dsp:nvSpPr>
        <dsp:cNvPr id="0" name=""/>
        <dsp:cNvSpPr/>
      </dsp:nvSpPr>
      <dsp:spPr>
        <a:xfrm>
          <a:off x="729226" y="871537"/>
          <a:ext cx="284927" cy="271462"/>
        </a:xfrm>
        <a:custGeom>
          <a:avLst/>
          <a:gdLst/>
          <a:ahLst/>
          <a:cxnLst/>
          <a:rect l="0" t="0" r="0" b="0"/>
          <a:pathLst>
            <a:path>
              <a:moveTo>
                <a:pt x="0" y="271462"/>
              </a:moveTo>
              <a:lnTo>
                <a:pt x="142463" y="271462"/>
              </a:lnTo>
              <a:lnTo>
                <a:pt x="142463" y="0"/>
              </a:lnTo>
              <a:lnTo>
                <a:pt x="28492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61851" y="997430"/>
        <a:ext cx="19677" cy="19677"/>
      </dsp:txXfrm>
    </dsp:sp>
    <dsp:sp modelId="{371A9E21-DFE1-4EBB-8E71-69DDAF07F0C3}">
      <dsp:nvSpPr>
        <dsp:cNvPr id="0" name=""/>
        <dsp:cNvSpPr/>
      </dsp:nvSpPr>
      <dsp:spPr>
        <a:xfrm rot="16200000">
          <a:off x="-630943" y="925830"/>
          <a:ext cx="2286000"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n-IN" sz="2800" kern="1200"/>
            <a:t>SpaceShip</a:t>
          </a:r>
        </a:p>
      </dsp:txBody>
      <dsp:txXfrm>
        <a:off x="-630943" y="925830"/>
        <a:ext cx="2286000" cy="434340"/>
      </dsp:txXfrm>
    </dsp:sp>
    <dsp:sp modelId="{E9E456FD-352F-41C4-9FDA-39E3162853F2}">
      <dsp:nvSpPr>
        <dsp:cNvPr id="0" name=""/>
        <dsp:cNvSpPr/>
      </dsp:nvSpPr>
      <dsp:spPr>
        <a:xfrm>
          <a:off x="1014153" y="654367"/>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ShipHealth</a:t>
          </a:r>
        </a:p>
      </dsp:txBody>
      <dsp:txXfrm>
        <a:off x="1014153" y="654367"/>
        <a:ext cx="1424635" cy="434340"/>
      </dsp:txXfrm>
    </dsp:sp>
    <dsp:sp modelId="{35246611-4EC8-4812-9866-6DF2740A6347}">
      <dsp:nvSpPr>
        <dsp:cNvPr id="0" name=""/>
        <dsp:cNvSpPr/>
      </dsp:nvSpPr>
      <dsp:spPr>
        <a:xfrm>
          <a:off x="1014153" y="1197292"/>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ShipY</a:t>
          </a:r>
        </a:p>
      </dsp:txBody>
      <dsp:txXfrm>
        <a:off x="1014153" y="1197292"/>
        <a:ext cx="1424635" cy="4343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719D9C-3456-4F9B-9907-4129318978DE}">
      <dsp:nvSpPr>
        <dsp:cNvPr id="0" name=""/>
        <dsp:cNvSpPr/>
      </dsp:nvSpPr>
      <dsp:spPr>
        <a:xfrm>
          <a:off x="729226" y="1143000"/>
          <a:ext cx="284927" cy="542924"/>
        </a:xfrm>
        <a:custGeom>
          <a:avLst/>
          <a:gdLst/>
          <a:ahLst/>
          <a:cxnLst/>
          <a:rect l="0" t="0" r="0" b="0"/>
          <a:pathLst>
            <a:path>
              <a:moveTo>
                <a:pt x="0" y="0"/>
              </a:moveTo>
              <a:lnTo>
                <a:pt x="142463" y="0"/>
              </a:lnTo>
              <a:lnTo>
                <a:pt x="142463" y="542924"/>
              </a:lnTo>
              <a:lnTo>
                <a:pt x="284927" y="5429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56361" y="1399133"/>
        <a:ext cx="30657" cy="30657"/>
      </dsp:txXfrm>
    </dsp:sp>
    <dsp:sp modelId="{08D5A2F8-9871-419A-8BA5-B996804B20E6}">
      <dsp:nvSpPr>
        <dsp:cNvPr id="0" name=""/>
        <dsp:cNvSpPr/>
      </dsp:nvSpPr>
      <dsp:spPr>
        <a:xfrm>
          <a:off x="729226" y="1097280"/>
          <a:ext cx="284927" cy="91440"/>
        </a:xfrm>
        <a:custGeom>
          <a:avLst/>
          <a:gdLst/>
          <a:ahLst/>
          <a:cxnLst/>
          <a:rect l="0" t="0" r="0" b="0"/>
          <a:pathLst>
            <a:path>
              <a:moveTo>
                <a:pt x="0" y="45720"/>
              </a:moveTo>
              <a:lnTo>
                <a:pt x="28492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64566" y="1135876"/>
        <a:ext cx="14246" cy="14246"/>
      </dsp:txXfrm>
    </dsp:sp>
    <dsp:sp modelId="{C126657D-41F1-4534-8F1E-D538F28285EA}">
      <dsp:nvSpPr>
        <dsp:cNvPr id="0" name=""/>
        <dsp:cNvSpPr/>
      </dsp:nvSpPr>
      <dsp:spPr>
        <a:xfrm>
          <a:off x="729226" y="600074"/>
          <a:ext cx="284927" cy="542925"/>
        </a:xfrm>
        <a:custGeom>
          <a:avLst/>
          <a:gdLst/>
          <a:ahLst/>
          <a:cxnLst/>
          <a:rect l="0" t="0" r="0" b="0"/>
          <a:pathLst>
            <a:path>
              <a:moveTo>
                <a:pt x="0" y="542925"/>
              </a:moveTo>
              <a:lnTo>
                <a:pt x="142463" y="542925"/>
              </a:lnTo>
              <a:lnTo>
                <a:pt x="142463" y="0"/>
              </a:lnTo>
              <a:lnTo>
                <a:pt x="28492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56361" y="856208"/>
        <a:ext cx="30657" cy="30657"/>
      </dsp:txXfrm>
    </dsp:sp>
    <dsp:sp modelId="{371A9E21-DFE1-4EBB-8E71-69DDAF07F0C3}">
      <dsp:nvSpPr>
        <dsp:cNvPr id="0" name=""/>
        <dsp:cNvSpPr/>
      </dsp:nvSpPr>
      <dsp:spPr>
        <a:xfrm rot="16200000">
          <a:off x="-630943" y="925830"/>
          <a:ext cx="2286000"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  State Varialbes..   </a:t>
          </a:r>
        </a:p>
      </dsp:txBody>
      <dsp:txXfrm>
        <a:off x="-630943" y="925830"/>
        <a:ext cx="2286000" cy="434340"/>
      </dsp:txXfrm>
    </dsp:sp>
    <dsp:sp modelId="{E9E456FD-352F-41C4-9FDA-39E3162853F2}">
      <dsp:nvSpPr>
        <dsp:cNvPr id="0" name=""/>
        <dsp:cNvSpPr/>
      </dsp:nvSpPr>
      <dsp:spPr>
        <a:xfrm>
          <a:off x="1014153" y="382904"/>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Gamestart</a:t>
          </a:r>
        </a:p>
      </dsp:txBody>
      <dsp:txXfrm>
        <a:off x="1014153" y="382904"/>
        <a:ext cx="1424635" cy="434340"/>
      </dsp:txXfrm>
    </dsp:sp>
    <dsp:sp modelId="{35246611-4EC8-4812-9866-6DF2740A6347}">
      <dsp:nvSpPr>
        <dsp:cNvPr id="0" name=""/>
        <dsp:cNvSpPr/>
      </dsp:nvSpPr>
      <dsp:spPr>
        <a:xfrm>
          <a:off x="1014153" y="925830"/>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GameOver</a:t>
          </a:r>
        </a:p>
      </dsp:txBody>
      <dsp:txXfrm>
        <a:off x="1014153" y="925830"/>
        <a:ext cx="1424635" cy="434340"/>
      </dsp:txXfrm>
    </dsp:sp>
    <dsp:sp modelId="{8178903F-9FF4-410D-BD8B-5CDFACC3D168}">
      <dsp:nvSpPr>
        <dsp:cNvPr id="0" name=""/>
        <dsp:cNvSpPr/>
      </dsp:nvSpPr>
      <dsp:spPr>
        <a:xfrm>
          <a:off x="1014153" y="1468755"/>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IN" sz="2200" kern="1200"/>
            <a:t>FirstScreen</a:t>
          </a:r>
        </a:p>
      </dsp:txBody>
      <dsp:txXfrm>
        <a:off x="1014153" y="1468755"/>
        <a:ext cx="1424635" cy="43434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B9FF14-25C2-4FD5-966C-2C965D43CF5D}">
      <dsp:nvSpPr>
        <dsp:cNvPr id="0" name=""/>
        <dsp:cNvSpPr/>
      </dsp:nvSpPr>
      <dsp:spPr>
        <a:xfrm>
          <a:off x="748593" y="1143000"/>
          <a:ext cx="284927" cy="814387"/>
        </a:xfrm>
        <a:custGeom>
          <a:avLst/>
          <a:gdLst/>
          <a:ahLst/>
          <a:cxnLst/>
          <a:rect l="0" t="0" r="0" b="0"/>
          <a:pathLst>
            <a:path>
              <a:moveTo>
                <a:pt x="0" y="0"/>
              </a:moveTo>
              <a:lnTo>
                <a:pt x="142463" y="0"/>
              </a:lnTo>
              <a:lnTo>
                <a:pt x="142463" y="814387"/>
              </a:lnTo>
              <a:lnTo>
                <a:pt x="284927" y="814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69487" y="1528623"/>
        <a:ext cx="43139" cy="43139"/>
      </dsp:txXfrm>
    </dsp:sp>
    <dsp:sp modelId="{08D5A2F8-9871-419A-8BA5-B996804B20E6}">
      <dsp:nvSpPr>
        <dsp:cNvPr id="0" name=""/>
        <dsp:cNvSpPr/>
      </dsp:nvSpPr>
      <dsp:spPr>
        <a:xfrm>
          <a:off x="748593" y="1143000"/>
          <a:ext cx="284927" cy="271462"/>
        </a:xfrm>
        <a:custGeom>
          <a:avLst/>
          <a:gdLst/>
          <a:ahLst/>
          <a:cxnLst/>
          <a:rect l="0" t="0" r="0" b="0"/>
          <a:pathLst>
            <a:path>
              <a:moveTo>
                <a:pt x="0" y="0"/>
              </a:moveTo>
              <a:lnTo>
                <a:pt x="142463" y="0"/>
              </a:lnTo>
              <a:lnTo>
                <a:pt x="142463" y="271462"/>
              </a:lnTo>
              <a:lnTo>
                <a:pt x="284927" y="2714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1218" y="1268892"/>
        <a:ext cx="19677" cy="19677"/>
      </dsp:txXfrm>
    </dsp:sp>
    <dsp:sp modelId="{83777395-EC9D-4708-96FA-66E339E822BA}">
      <dsp:nvSpPr>
        <dsp:cNvPr id="0" name=""/>
        <dsp:cNvSpPr/>
      </dsp:nvSpPr>
      <dsp:spPr>
        <a:xfrm>
          <a:off x="748593" y="871537"/>
          <a:ext cx="284927" cy="271462"/>
        </a:xfrm>
        <a:custGeom>
          <a:avLst/>
          <a:gdLst/>
          <a:ahLst/>
          <a:cxnLst/>
          <a:rect l="0" t="0" r="0" b="0"/>
          <a:pathLst>
            <a:path>
              <a:moveTo>
                <a:pt x="0" y="271462"/>
              </a:moveTo>
              <a:lnTo>
                <a:pt x="142463" y="271462"/>
              </a:lnTo>
              <a:lnTo>
                <a:pt x="142463" y="0"/>
              </a:lnTo>
              <a:lnTo>
                <a:pt x="28492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1218" y="997430"/>
        <a:ext cx="19677" cy="19677"/>
      </dsp:txXfrm>
    </dsp:sp>
    <dsp:sp modelId="{C126657D-41F1-4534-8F1E-D538F28285EA}">
      <dsp:nvSpPr>
        <dsp:cNvPr id="0" name=""/>
        <dsp:cNvSpPr/>
      </dsp:nvSpPr>
      <dsp:spPr>
        <a:xfrm>
          <a:off x="748593" y="328612"/>
          <a:ext cx="284927" cy="814387"/>
        </a:xfrm>
        <a:custGeom>
          <a:avLst/>
          <a:gdLst/>
          <a:ahLst/>
          <a:cxnLst/>
          <a:rect l="0" t="0" r="0" b="0"/>
          <a:pathLst>
            <a:path>
              <a:moveTo>
                <a:pt x="0" y="814387"/>
              </a:moveTo>
              <a:lnTo>
                <a:pt x="142463" y="814387"/>
              </a:lnTo>
              <a:lnTo>
                <a:pt x="142463" y="0"/>
              </a:lnTo>
              <a:lnTo>
                <a:pt x="28492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69487" y="714236"/>
        <a:ext cx="43139" cy="43139"/>
      </dsp:txXfrm>
    </dsp:sp>
    <dsp:sp modelId="{371A9E21-DFE1-4EBB-8E71-69DDAF07F0C3}">
      <dsp:nvSpPr>
        <dsp:cNvPr id="0" name=""/>
        <dsp:cNvSpPr/>
      </dsp:nvSpPr>
      <dsp:spPr>
        <a:xfrm rot="16200000">
          <a:off x="-611576" y="925830"/>
          <a:ext cx="2286000"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n-IN" sz="2800" kern="1200"/>
            <a:t>Invaders</a:t>
          </a:r>
        </a:p>
      </dsp:txBody>
      <dsp:txXfrm>
        <a:off x="-611576" y="925830"/>
        <a:ext cx="2286000" cy="434340"/>
      </dsp:txXfrm>
    </dsp:sp>
    <dsp:sp modelId="{E9E456FD-352F-41C4-9FDA-39E3162853F2}">
      <dsp:nvSpPr>
        <dsp:cNvPr id="0" name=""/>
        <dsp:cNvSpPr/>
      </dsp:nvSpPr>
      <dsp:spPr>
        <a:xfrm>
          <a:off x="1033520" y="111442"/>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InvaderX</a:t>
          </a:r>
        </a:p>
      </dsp:txBody>
      <dsp:txXfrm>
        <a:off x="1033520" y="111442"/>
        <a:ext cx="1424635" cy="434340"/>
      </dsp:txXfrm>
    </dsp:sp>
    <dsp:sp modelId="{9F20A696-9EFE-42B8-A478-A0EC8960CC6B}">
      <dsp:nvSpPr>
        <dsp:cNvPr id="0" name=""/>
        <dsp:cNvSpPr/>
      </dsp:nvSpPr>
      <dsp:spPr>
        <a:xfrm>
          <a:off x="1033520" y="654367"/>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InvaderY</a:t>
          </a:r>
        </a:p>
      </dsp:txBody>
      <dsp:txXfrm>
        <a:off x="1033520" y="654367"/>
        <a:ext cx="1424635" cy="434340"/>
      </dsp:txXfrm>
    </dsp:sp>
    <dsp:sp modelId="{35246611-4EC8-4812-9866-6DF2740A6347}">
      <dsp:nvSpPr>
        <dsp:cNvPr id="0" name=""/>
        <dsp:cNvSpPr/>
      </dsp:nvSpPr>
      <dsp:spPr>
        <a:xfrm>
          <a:off x="1033520" y="1197292"/>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InvaderAvtive</a:t>
          </a:r>
        </a:p>
      </dsp:txBody>
      <dsp:txXfrm>
        <a:off x="1033520" y="1197292"/>
        <a:ext cx="1424635" cy="434340"/>
      </dsp:txXfrm>
    </dsp:sp>
    <dsp:sp modelId="{7152F894-FB83-4797-93A3-A550F7406597}">
      <dsp:nvSpPr>
        <dsp:cNvPr id="0" name=""/>
        <dsp:cNvSpPr/>
      </dsp:nvSpPr>
      <dsp:spPr>
        <a:xfrm>
          <a:off x="1033520" y="1740217"/>
          <a:ext cx="1424635" cy="43434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InvaderHealth</a:t>
          </a:r>
        </a:p>
      </dsp:txBody>
      <dsp:txXfrm>
        <a:off x="1033520" y="1740217"/>
        <a:ext cx="1424635" cy="4343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80316-F8DC-4E11-873F-4276A64CE6F1}">
      <dsp:nvSpPr>
        <dsp:cNvPr id="0" name=""/>
        <dsp:cNvSpPr/>
      </dsp:nvSpPr>
      <dsp:spPr>
        <a:xfrm>
          <a:off x="2285912" y="1131"/>
          <a:ext cx="934260" cy="9342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Start Screen (3.. 2.. 1.. )</a:t>
          </a:r>
        </a:p>
      </dsp:txBody>
      <dsp:txXfrm>
        <a:off x="2422731" y="137950"/>
        <a:ext cx="660622" cy="660622"/>
      </dsp:txXfrm>
    </dsp:sp>
    <dsp:sp modelId="{AF9C3170-0217-4926-A293-13B34558A31C}">
      <dsp:nvSpPr>
        <dsp:cNvPr id="0" name=""/>
        <dsp:cNvSpPr/>
      </dsp:nvSpPr>
      <dsp:spPr>
        <a:xfrm rot="718586">
          <a:off x="3462964" y="529091"/>
          <a:ext cx="640121" cy="3153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463994" y="582338"/>
        <a:ext cx="545527" cy="189188"/>
      </dsp:txXfrm>
    </dsp:sp>
    <dsp:sp modelId="{9EE9AB9A-9284-4297-8B0A-CB7EF3FD3EF7}">
      <dsp:nvSpPr>
        <dsp:cNvPr id="0" name=""/>
        <dsp:cNvSpPr/>
      </dsp:nvSpPr>
      <dsp:spPr>
        <a:xfrm>
          <a:off x="4381323" y="445623"/>
          <a:ext cx="934260" cy="9342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GamesSart - Objects Moving</a:t>
          </a:r>
        </a:p>
      </dsp:txBody>
      <dsp:txXfrm>
        <a:off x="4518142" y="582442"/>
        <a:ext cx="660622" cy="660622"/>
      </dsp:txXfrm>
    </dsp:sp>
    <dsp:sp modelId="{6B742BC9-4B1E-43CE-8DAF-377741E87A9E}">
      <dsp:nvSpPr>
        <dsp:cNvPr id="0" name=""/>
        <dsp:cNvSpPr/>
      </dsp:nvSpPr>
      <dsp:spPr>
        <a:xfrm rot="5897547">
          <a:off x="4513254" y="1601096"/>
          <a:ext cx="423790" cy="3153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rot="10800000">
        <a:off x="4567372" y="1617355"/>
        <a:ext cx="329196" cy="189188"/>
      </dsp:txXfrm>
    </dsp:sp>
    <dsp:sp modelId="{2EC65C58-B8AE-4A74-95AD-2EB604487A3D}">
      <dsp:nvSpPr>
        <dsp:cNvPr id="0" name=""/>
        <dsp:cNvSpPr/>
      </dsp:nvSpPr>
      <dsp:spPr>
        <a:xfrm>
          <a:off x="4131255" y="2161359"/>
          <a:ext cx="934260" cy="9342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Crash happens </a:t>
          </a:r>
        </a:p>
      </dsp:txBody>
      <dsp:txXfrm>
        <a:off x="4268074" y="2298178"/>
        <a:ext cx="660622" cy="660622"/>
      </dsp:txXfrm>
    </dsp:sp>
    <dsp:sp modelId="{29D15867-B9A5-4F29-AD27-E5245DA2A3CE}">
      <dsp:nvSpPr>
        <dsp:cNvPr id="0" name=""/>
        <dsp:cNvSpPr/>
      </dsp:nvSpPr>
      <dsp:spPr>
        <a:xfrm rot="10799993">
          <a:off x="2946191" y="2470836"/>
          <a:ext cx="837445" cy="3153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rot="10800000">
        <a:off x="3040785" y="2533898"/>
        <a:ext cx="742851" cy="189188"/>
      </dsp:txXfrm>
    </dsp:sp>
    <dsp:sp modelId="{B33BF572-704D-4947-AFC1-8054BEFE0EDD}">
      <dsp:nvSpPr>
        <dsp:cNvPr id="0" name=""/>
        <dsp:cNvSpPr/>
      </dsp:nvSpPr>
      <dsp:spPr>
        <a:xfrm>
          <a:off x="1616909" y="2161364"/>
          <a:ext cx="934260" cy="9342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Final Score , Game over</a:t>
          </a:r>
        </a:p>
      </dsp:txBody>
      <dsp:txXfrm>
        <a:off x="1753728" y="2298183"/>
        <a:ext cx="660622" cy="660622"/>
      </dsp:txXfrm>
    </dsp:sp>
    <dsp:sp modelId="{8456EE89-DF8C-4908-9E29-B95E1C69B00B}">
      <dsp:nvSpPr>
        <dsp:cNvPr id="0" name=""/>
        <dsp:cNvSpPr/>
      </dsp:nvSpPr>
      <dsp:spPr>
        <a:xfrm rot="13655266">
          <a:off x="1354221" y="1875126"/>
          <a:ext cx="371249" cy="3153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rot="10800000">
        <a:off x="1433418" y="1973108"/>
        <a:ext cx="276655" cy="189188"/>
      </dsp:txXfrm>
    </dsp:sp>
    <dsp:sp modelId="{32751837-F428-4614-AA93-C40B89C881CF}">
      <dsp:nvSpPr>
        <dsp:cNvPr id="0" name=""/>
        <dsp:cNvSpPr/>
      </dsp:nvSpPr>
      <dsp:spPr>
        <a:xfrm>
          <a:off x="514349" y="954424"/>
          <a:ext cx="934260" cy="9342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Reset</a:t>
          </a:r>
        </a:p>
      </dsp:txBody>
      <dsp:txXfrm>
        <a:off x="651168" y="1091243"/>
        <a:ext cx="660622" cy="660622"/>
      </dsp:txXfrm>
    </dsp:sp>
    <dsp:sp modelId="{2ED3E9A5-8BA6-45AD-A5D3-787EB4CE943D}">
      <dsp:nvSpPr>
        <dsp:cNvPr id="0" name=""/>
        <dsp:cNvSpPr/>
      </dsp:nvSpPr>
      <dsp:spPr>
        <a:xfrm rot="19902895">
          <a:off x="1567488" y="794910"/>
          <a:ext cx="571078" cy="3153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1573135" y="880384"/>
        <a:ext cx="476484" cy="1891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1585E-E431-43C1-93D1-228491271D33}">
      <dsp:nvSpPr>
        <dsp:cNvPr id="0" name=""/>
        <dsp:cNvSpPr/>
      </dsp:nvSpPr>
      <dsp:spPr>
        <a:xfrm>
          <a:off x="10635" y="0"/>
          <a:ext cx="1310137" cy="13563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column[i] is on</a:t>
          </a:r>
        </a:p>
      </dsp:txBody>
      <dsp:txXfrm>
        <a:off x="49008" y="38373"/>
        <a:ext cx="1233391" cy="1279614"/>
      </dsp:txXfrm>
    </dsp:sp>
    <dsp:sp modelId="{1C04FC45-5DB8-4154-AE5A-FF6FED0D7FA6}">
      <dsp:nvSpPr>
        <dsp:cNvPr id="0" name=""/>
        <dsp:cNvSpPr/>
      </dsp:nvSpPr>
      <dsp:spPr>
        <a:xfrm>
          <a:off x="1450223" y="515722"/>
          <a:ext cx="274435" cy="3249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IN" sz="1100" kern="1200"/>
        </a:p>
      </dsp:txBody>
      <dsp:txXfrm>
        <a:off x="1450223" y="580705"/>
        <a:ext cx="192105" cy="194948"/>
      </dsp:txXfrm>
    </dsp:sp>
    <dsp:sp modelId="{BA902F83-F74B-41EF-BDA1-3A2393DEE05C}">
      <dsp:nvSpPr>
        <dsp:cNvPr id="0" name=""/>
        <dsp:cNvSpPr/>
      </dsp:nvSpPr>
      <dsp:spPr>
        <a:xfrm>
          <a:off x="1838576" y="0"/>
          <a:ext cx="1310137" cy="13563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all the rows of that particular colum decided by the function discussed</a:t>
          </a:r>
        </a:p>
      </dsp:txBody>
      <dsp:txXfrm>
        <a:off x="1876949" y="38373"/>
        <a:ext cx="1233391" cy="1279614"/>
      </dsp:txXfrm>
    </dsp:sp>
    <dsp:sp modelId="{4C52184F-CA25-40B2-BDC4-EFF5A0E047C2}">
      <dsp:nvSpPr>
        <dsp:cNvPr id="0" name=""/>
        <dsp:cNvSpPr/>
      </dsp:nvSpPr>
      <dsp:spPr>
        <a:xfrm>
          <a:off x="3279727" y="515722"/>
          <a:ext cx="277749" cy="3249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IN" sz="1100" kern="1200"/>
        </a:p>
      </dsp:txBody>
      <dsp:txXfrm>
        <a:off x="3279727" y="580705"/>
        <a:ext cx="194424" cy="194948"/>
      </dsp:txXfrm>
    </dsp:sp>
    <dsp:sp modelId="{953E7E2E-4034-4855-BC6C-529B1DA838CB}">
      <dsp:nvSpPr>
        <dsp:cNvPr id="0" name=""/>
        <dsp:cNvSpPr/>
      </dsp:nvSpPr>
      <dsp:spPr>
        <a:xfrm>
          <a:off x="3672768" y="0"/>
          <a:ext cx="1310137" cy="13563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on posedge of next clock cycle, next column is selected</a:t>
          </a:r>
        </a:p>
      </dsp:txBody>
      <dsp:txXfrm>
        <a:off x="3711141" y="38373"/>
        <a:ext cx="1233391" cy="127961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6535F692D574566B822AA8FED42D90F"/>
        <w:category>
          <w:name w:val="General"/>
          <w:gallery w:val="placeholder"/>
        </w:category>
        <w:types>
          <w:type w:val="bbPlcHdr"/>
        </w:types>
        <w:behaviors>
          <w:behavior w:val="content"/>
        </w:behaviors>
        <w:guid w:val="{2E54524B-AB4D-4674-B385-87DAF2EE953A}"/>
      </w:docPartPr>
      <w:docPartBody>
        <w:p w:rsidR="00CF2E68" w:rsidRDefault="00414529">
          <w:pPr>
            <w:pStyle w:val="B6535F692D574566B822AA8FED42D90F"/>
          </w:pPr>
          <w:r>
            <w:t>[Name]</w:t>
          </w:r>
        </w:p>
      </w:docPartBody>
    </w:docPart>
    <w:docPart>
      <w:docPartPr>
        <w:name w:val="642AAA5585D748EE81F55EE5B4486427"/>
        <w:category>
          <w:name w:val="General"/>
          <w:gallery w:val="placeholder"/>
        </w:category>
        <w:types>
          <w:type w:val="bbPlcHdr"/>
        </w:types>
        <w:behaviors>
          <w:behavior w:val="content"/>
        </w:behaviors>
        <w:guid w:val="{4AB86E4C-67CA-4FF4-922C-FEAB5AF7A19B}"/>
      </w:docPartPr>
      <w:docPartBody>
        <w:p w:rsidR="00CF2E68" w:rsidRDefault="00414529">
          <w:pPr>
            <w:pStyle w:val="642AAA5585D748EE81F55EE5B4486427"/>
          </w:pPr>
          <w:r>
            <w:t>[Course Title]</w:t>
          </w:r>
        </w:p>
      </w:docPartBody>
    </w:docPart>
    <w:docPart>
      <w:docPartPr>
        <w:name w:val="D23853BF03B64A6CBDC5CBBF1FFFDC4C"/>
        <w:category>
          <w:name w:val="General"/>
          <w:gallery w:val="placeholder"/>
        </w:category>
        <w:types>
          <w:type w:val="bbPlcHdr"/>
        </w:types>
        <w:behaviors>
          <w:behavior w:val="content"/>
        </w:behaviors>
        <w:guid w:val="{320E167C-7354-4845-99E1-FC762527E50C}"/>
      </w:docPartPr>
      <w:docPartBody>
        <w:p w:rsidR="00CF2E68" w:rsidRDefault="00414529">
          <w:pPr>
            <w:pStyle w:val="D23853BF03B64A6CBDC5CBBF1FFFDC4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E68"/>
    <w:rsid w:val="002751F4"/>
    <w:rsid w:val="00414529"/>
    <w:rsid w:val="00CF2E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72825321581C4839850829FBFD796CEF">
    <w:name w:val="72825321581C4839850829FBFD796CEF"/>
  </w:style>
  <w:style w:type="paragraph" w:customStyle="1" w:styleId="B6535F692D574566B822AA8FED42D90F">
    <w:name w:val="B6535F692D574566B822AA8FED42D90F"/>
  </w:style>
  <w:style w:type="paragraph" w:customStyle="1" w:styleId="642AAA5585D748EE81F55EE5B4486427">
    <w:name w:val="642AAA5585D748EE81F55EE5B4486427"/>
  </w:style>
  <w:style w:type="paragraph" w:customStyle="1" w:styleId="D23853BF03B64A6CBDC5CBBF1FFFDC4C">
    <w:name w:val="D23853BF03B64A6CBDC5CBBF1FFFDC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2014-04-11T00:00:00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5752CB60-8DF9-4248-937D-611F262EC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231</TotalTime>
  <Pages>9</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LED SPACE IMPACT</vt:lpstr>
    </vt:vector>
  </TitlesOfParts>
  <Company/>
  <LinksUpToDate>false</LinksUpToDate>
  <CharactersWithSpaces>9430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SPACE IMPACT</dc:title>
  <dc:subject>EE 214 PROJECT</dc:subject>
  <dc:creator>Ashish Goyal</dc:creator>
  <cp:keywords>Utkarsh Sharma</cp:keywords>
  <cp:lastModifiedBy>Ashish Goyal</cp:lastModifiedBy>
  <cp:revision>6</cp:revision>
  <dcterms:created xsi:type="dcterms:W3CDTF">2014-04-11T15:24:00Z</dcterms:created>
  <dcterms:modified xsi:type="dcterms:W3CDTF">2014-04-11T20:19:00Z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